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2F717E" w14:textId="77777777" w:rsidR="0038755A" w:rsidRDefault="0038755A" w:rsidP="0038755A">
      <w:pPr>
        <w:pStyle w:val="Title"/>
      </w:pPr>
      <w:r>
        <w:t>Daily Journal</w:t>
      </w:r>
      <w:r>
        <w:tab/>
      </w:r>
      <w:r>
        <w:tab/>
      </w:r>
    </w:p>
    <w:p w14:paraId="0DB91EA8" w14:textId="77777777" w:rsidR="0038755A" w:rsidRDefault="0038755A" w:rsidP="0038755A">
      <w:pPr>
        <w:pStyle w:val="Title"/>
      </w:pPr>
      <w:r>
        <w:t>Name</w:t>
      </w:r>
      <w:r>
        <w:tab/>
      </w:r>
      <w:r>
        <w:t xml:space="preserve">Dennis Nguyen </w:t>
      </w:r>
      <w:r>
        <w:tab/>
      </w:r>
      <w:r>
        <w:tab/>
      </w:r>
      <w:r>
        <w:tab/>
      </w:r>
    </w:p>
    <w:p w14:paraId="7EC30BC2" w14:textId="6835F71E" w:rsidR="0038755A" w:rsidRPr="0038755A" w:rsidRDefault="0038755A" w:rsidP="0038755A">
      <w:pPr>
        <w:pStyle w:val="Title"/>
      </w:pPr>
      <w:r>
        <w:t>Date</w:t>
      </w:r>
      <w:r>
        <w:t xml:space="preserve"> May 3, 2017</w:t>
      </w:r>
    </w:p>
    <w:p w14:paraId="5E053553" w14:textId="4A24BF21" w:rsidR="0038755A" w:rsidRPr="00A061B2" w:rsidRDefault="0038755A" w:rsidP="0038755A">
      <w:pPr>
        <w:pStyle w:val="Heading2"/>
      </w:pPr>
      <w:r>
        <w:t>Required work:</w:t>
      </w:r>
    </w:p>
    <w:p w14:paraId="7479E527" w14:textId="199CDDD9" w:rsidR="0038755A" w:rsidRPr="0038755A" w:rsidRDefault="0038755A" w:rsidP="0038755A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9504" behindDoc="1" locked="0" layoutInCell="1" allowOverlap="1" wp14:anchorId="1CB944C4" wp14:editId="60D31F20">
            <wp:simplePos x="0" y="0"/>
            <wp:positionH relativeFrom="column">
              <wp:posOffset>4876800</wp:posOffset>
            </wp:positionH>
            <wp:positionV relativeFrom="paragraph">
              <wp:posOffset>8255</wp:posOffset>
            </wp:positionV>
            <wp:extent cx="1475105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200" y="21495"/>
                <wp:lineTo x="21200" y="0"/>
                <wp:lineTo x="0" y="0"/>
              </wp:wrapPolygon>
            </wp:wrapTight>
            <wp:docPr id="10" name="Picture 10" descr="C:\Users\1383504\AppData\Local\Microsoft\Windows\Temporary Internet Files\Content.Word\Screenshot_20170503-100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383504\AppData\Local\Microsoft\Windows\Temporary Internet Files\Content.Word\Screenshot_20170503-1008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55A">
        <w:rPr>
          <w:rFonts w:ascii="Helvetica" w:eastAsia="Times New Roman" w:hAnsi="Helvetica" w:cs="Helvetica"/>
          <w:b/>
          <w:bCs/>
          <w:color w:val="000000"/>
          <w:sz w:val="20"/>
          <w:szCs w:val="20"/>
          <w:lang w:bidi="ar-SA"/>
        </w:rPr>
        <w:t>Sprite - randomize starting position - remove "magic numbers"</w:t>
      </w:r>
      <w:r w:rsidRPr="0038755A">
        <w:t xml:space="preserve"> </w:t>
      </w:r>
      <w:r w:rsidRPr="0038755A">
        <w:rPr>
          <w:rFonts w:ascii="Helvetica" w:eastAsia="Times New Roman" w:hAnsi="Helvetica" w:cs="Helvetica"/>
          <w:b/>
          <w:bCs/>
          <w:color w:val="000000"/>
          <w:sz w:val="20"/>
          <w:szCs w:val="20"/>
          <w:lang w:bidi="ar-SA"/>
        </w:rPr>
        <w:object w:dxaOrig="1020" w:dyaOrig="811" w14:anchorId="38A80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1pt;height:40.5pt" o:ole="">
            <v:imagedata r:id="rId10" o:title=""/>
          </v:shape>
          <o:OLEObject Type="Embed" ProgID="Package" ShapeID="_x0000_i1040" DrawAspect="Content" ObjectID="_1555314796" r:id="rId11"/>
        </w:object>
      </w:r>
      <w:r w:rsidRPr="0038755A">
        <w:t xml:space="preserve"> </w:t>
      </w:r>
    </w:p>
    <w:p w14:paraId="0358EFD3" w14:textId="07E36C1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 MAX_SPEED constant.</w:t>
      </w:r>
    </w:p>
    <w:p w14:paraId="05F51F70" w14:textId="199F917B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Randomize starting position</w:t>
      </w:r>
    </w:p>
    <w:p w14:paraId="27C3BE7E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Change the constructor by removing left, top, right and bottom and adding width and height instead</w:t>
      </w:r>
    </w:p>
    <w:p w14:paraId="1B6FA119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Change the arguments of super to pass up (0,0) and 10% of width and height (modified by left and top)</w:t>
      </w:r>
    </w:p>
    <w:p w14:paraId="2483EDD6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Offset the sprite to a random x- and y-values</w:t>
      </w:r>
    </w:p>
    <w:p w14:paraId="7447F598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 DrawView – createSprite(), change the left,top, right and bottom arguments to getWidth() and getHeight()</w:t>
      </w:r>
    </w:p>
    <w:p w14:paraId="5E803FDE" w14:textId="77C33FFE" w:rsidR="0038755A" w:rsidRPr="0038755A" w:rsidRDefault="0038755A" w:rsidP="00387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package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com.dragonfury.duy.p4a14nguyendennisanimatedgame;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android.graphics.Bitmap;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android.graphics.Canvas;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android.graphics.Rect;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android.graphics.RectF;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* Created by 1383504 on 4/25/2017.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*/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Sprite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RectF {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@param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t>canvasWidth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br/>
        <w:t xml:space="preserve">    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 xml:space="preserve">*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@param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4E4FF"/>
          <w:lang w:bidi="ar-SA"/>
        </w:rPr>
        <w:t>canvasHeight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@param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t>heroBMP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br/>
        <w:t xml:space="preserve">    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*/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Sprite (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canvasWidth,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canvasHeight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Bitmap heroBMP) {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.1f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canvasWidth,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.1f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canvasHeight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heroBMP;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iWidth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heroBMP.getWidth() /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BMP_COLS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//Calculate width of 1 icon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iHeight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heroBMP.getHeight() /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BMP_ROWS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//Calculate height of 1 icon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offsetTo((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() * (canvasWidth - width())), (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() * (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canvasHeight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- height())));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static final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Creator &lt;RectF&gt;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CREATOR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Bitmap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//Received bitmap stores instance heroBMP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static final int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BMP_ROWS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4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//Number of rows on sprite sheet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static final int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BMP_COLS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4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//Number of columns on sprite sheet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static final int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MAX_SPEED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20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//Frame to be drawn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//Dimensions of 1 icon on sprite sheet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xSpeed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(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() * (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MAX_SPEED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2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-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MAX_SPEED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),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(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() * (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MAX_SPEED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2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-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-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MAX_SPEED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 xml:space="preserve">//Random intSpeed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lastRenderedPageBreak/>
        <w:t>from -25 to 25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update(Canvas c) {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right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xSpeed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&gt;= c.getWidth()) {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xSpeed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*=-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;}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//Invert xSpeed and ySpeed when boundaries reached (bounce off walls)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left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xSpeed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&lt;=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xSpeed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 -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bottom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&gt;= c.getHeight()) {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 -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top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&lt;=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 -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offset(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xSpeed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//Increment x and y directions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++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% </w:t>
      </w:r>
      <w:r w:rsidRPr="0038755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BMP_COLS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//Advanced to next frame, returns to 0 when past max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draw(Canvas c) {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srcX =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 x of current icon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srcY = getAnimationRow() *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 y to row based on direction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Rect src =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Rect(srcX, srcY, srcX 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srcY +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//Define rectangle to be drawn (1 icon)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update(c);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//Modify Sprite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c.drawBitmap(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src,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);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int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getAnimationRow() {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xSpeed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&gt; 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)) {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//If magnitude x is greater than magnitude y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xSpeed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==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xSpeed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{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//xSpeed is positive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2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2 - right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return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1 - left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38755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== </w:t>
      </w:r>
      <w:r w:rsidRPr="0038755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{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//ySpeed is positive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0 - down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38755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return </w:t>
      </w:r>
      <w:r w:rsidRPr="0038755A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3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3 - up</w:t>
      </w:r>
      <w:r w:rsidRPr="0038755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38755A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07A5B3AB" w14:textId="77777777" w:rsidR="0038755A" w:rsidRPr="0038755A" w:rsidRDefault="0038755A" w:rsidP="0038755A">
      <w:pPr>
        <w:spacing w:after="0" w:line="240" w:lineRule="auto"/>
        <w:rPr>
          <w:rFonts w:eastAsia="Times New Roman" w:cs="Times New Roman"/>
          <w:szCs w:val="24"/>
          <w:lang w:bidi="ar-SA"/>
        </w:rPr>
      </w:pPr>
      <w:r w:rsidRPr="0038755A">
        <w:rPr>
          <w:rFonts w:ascii="Helvetica" w:eastAsia="Times New Roman" w:hAnsi="Helvetica" w:cs="Helvetica"/>
          <w:color w:val="111111"/>
          <w:szCs w:val="24"/>
          <w:lang w:bidi="ar-SA"/>
        </w:rPr>
        <w:br/>
      </w:r>
    </w:p>
    <w:p w14:paraId="7AEA6CE0" w14:textId="187AE41E" w:rsidR="0038755A" w:rsidRPr="0038755A" w:rsidRDefault="00D534FB" w:rsidP="0038755A">
      <w:pPr>
        <w:shd w:val="clear" w:color="auto" w:fill="FFFFFF"/>
        <w:spacing w:after="0" w:line="240" w:lineRule="auto"/>
        <w:ind w:hanging="360"/>
        <w:rPr>
          <w:rFonts w:ascii="Helvetica" w:eastAsia="Times New Roman" w:hAnsi="Helvetica" w:cs="Helvetica"/>
          <w:color w:val="111111"/>
          <w:szCs w:val="24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0528" behindDoc="1" locked="0" layoutInCell="1" allowOverlap="1" wp14:anchorId="2A707B02" wp14:editId="3C1922BD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592580" cy="2832100"/>
            <wp:effectExtent l="0" t="0" r="7620" b="6350"/>
            <wp:wrapTight wrapText="bothSides">
              <wp:wrapPolygon edited="0">
                <wp:start x="0" y="0"/>
                <wp:lineTo x="0" y="21503"/>
                <wp:lineTo x="21445" y="21503"/>
                <wp:lineTo x="21445" y="0"/>
                <wp:lineTo x="0" y="0"/>
              </wp:wrapPolygon>
            </wp:wrapTight>
            <wp:docPr id="12" name="Picture 12" descr="C:\Users\1383504\AppData\Local\Microsoft\Windows\Temporary Internet Files\Content.Word\Screenshot_20170503-10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383504\AppData\Local\Microsoft\Windows\Temporary Internet Files\Content.Word\Screenshot_20170503-1033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55A"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1.</w:t>
      </w:r>
      <w:r w:rsidR="0038755A" w:rsidRPr="0038755A">
        <w:rPr>
          <w:rFonts w:eastAsia="Times New Roman" w:cs="Times New Roman"/>
          <w:color w:val="111111"/>
          <w:sz w:val="14"/>
          <w:szCs w:val="14"/>
          <w:bdr w:val="none" w:sz="0" w:space="0" w:color="auto" w:frame="1"/>
          <w:lang w:bidi="ar-SA"/>
        </w:rPr>
        <w:t>       </w:t>
      </w:r>
      <w:r w:rsidR="0038755A"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17.  D</w:t>
      </w:r>
      <w:r w:rsidR="0038755A" w:rsidRPr="0038755A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rawView</w:t>
      </w:r>
      <w:r w:rsidR="0038755A"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 – </w:t>
      </w:r>
      <w:r w:rsidR="0038755A" w:rsidRPr="0038755A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onTouchEvent</w:t>
      </w:r>
      <w:r w:rsidR="0038755A"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, collision</w:t>
      </w:r>
      <w:r w:rsidRPr="00D534FB">
        <w:t xml:space="preserve"> </w:t>
      </w:r>
      <w:r w:rsidRPr="00D534FB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object w:dxaOrig="1441" w:dyaOrig="811" w14:anchorId="133A08B6">
          <v:shape id="_x0000_i1041" type="#_x0000_t75" style="width:1in;height:40.5pt" o:ole="">
            <v:imagedata r:id="rId13" o:title=""/>
          </v:shape>
          <o:OLEObject Type="Embed" ProgID="Package" ShapeID="_x0000_i1041" DrawAspect="Content" ObjectID="_1555314797" r:id="rId14"/>
        </w:object>
      </w:r>
      <w:r w:rsidRPr="00D534FB">
        <w:t xml:space="preserve"> </w:t>
      </w:r>
    </w:p>
    <w:p w14:paraId="0E5FD1B4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 global long called lastClick.</w:t>
      </w:r>
    </w:p>
    <w:p w14:paraId="0CFC917A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Remove the code inside of surfaceDestroyed().</w:t>
      </w:r>
    </w:p>
    <w:p w14:paraId="5065B9CE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 onTouchListener().</w:t>
      </w:r>
    </w:p>
    <w:p w14:paraId="6995EE6C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If more than half a second has passed since lastClick:</w:t>
      </w:r>
    </w:p>
    <w:p w14:paraId="37E8963A" w14:textId="77777777" w:rsidR="0038755A" w:rsidRPr="0038755A" w:rsidRDefault="0038755A" w:rsidP="0038755A">
      <w:pPr>
        <w:shd w:val="clear" w:color="auto" w:fill="FFFFFF"/>
        <w:spacing w:after="0" w:line="240" w:lineRule="auto"/>
        <w:ind w:firstLine="72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Use a for-loop to transverse the entire ArrayList to determine collision.</w:t>
      </w:r>
    </w:p>
    <w:p w14:paraId="70D8059C" w14:textId="77777777" w:rsidR="0038755A" w:rsidRPr="0038755A" w:rsidRDefault="0038755A" w:rsidP="0038755A">
      <w:pPr>
        <w:shd w:val="clear" w:color="auto" w:fill="FFFFFF"/>
        <w:spacing w:after="0" w:line="240" w:lineRule="auto"/>
        <w:ind w:left="720" w:firstLine="72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sprites.size() returns length of sprites</w:t>
      </w:r>
    </w:p>
    <w:p w14:paraId="2A5C2A02" w14:textId="77777777" w:rsidR="0038755A" w:rsidRPr="0038755A" w:rsidRDefault="0038755A" w:rsidP="0038755A">
      <w:pPr>
        <w:shd w:val="clear" w:color="auto" w:fill="FFFFFF"/>
        <w:spacing w:after="0" w:line="240" w:lineRule="auto"/>
        <w:ind w:firstLine="72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sprites.get(i) returns the sprite at i</w:t>
      </w:r>
    </w:p>
    <w:p w14:paraId="2CC45DC7" w14:textId="0DD1A9D6" w:rsidR="0038755A" w:rsidRDefault="0038755A" w:rsidP="0038755A">
      <w:pPr>
        <w:shd w:val="clear" w:color="auto" w:fill="FFFFFF"/>
        <w:spacing w:after="0" w:line="240" w:lineRule="auto"/>
        <w:ind w:left="720" w:firstLine="720"/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Remove sprite – sprites.remove(spriteTouched)</w:t>
      </w:r>
    </w:p>
    <w:p w14:paraId="29EBA364" w14:textId="2907E1AB" w:rsidR="00D534FB" w:rsidRPr="00D534FB" w:rsidRDefault="00D534FB" w:rsidP="00D53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package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com.dragonfury.duy.p4a14nguyendennisanimatedgame;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android.graphics.BitmapFactory;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android.graphics.Canvas;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android.graphics.Color;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android.view.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MotionEvent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android.view.SurfaceView;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android.view.SurfaceHolder;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android.content.Context;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android.graphics.Bitmap;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lastRenderedPageBreak/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java.util.ArrayList;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java.util.List;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import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java.util.Random;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* Created by 1383504 on 4/19/2017.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*/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SurfaceView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Bitmap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Declare space for Bitmap called heroBmp, global scope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SurfaceHolder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space for a SurfaceHolder called holder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LoopThread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space for a LoopThread called loopThread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List&lt;Sprite&gt;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sprites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ArrayList&lt;&gt;();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//Creates a flexible data structure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long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lastClick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DrawView(Context context) {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Constructor because it has the same name as the class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(context);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//Calls View(context), Parent's constructor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BitmapFactory.</w:t>
      </w:r>
      <w:r w:rsidRPr="00D534FB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R.drawable.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heroBmp - assign to heroBmp for the first time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holder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getHolder();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loopThread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LoopThread(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LoopThread with the current instance of DrawView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.addCallback(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SurfaceHolder.Callback()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surfaceCreated(SurfaceHolder surfaceHolder)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createSprites();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.setRunning(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true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//Sets the thread's running variable to true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.start();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//Starts the thread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surfaceChanged(SurfaceHolder surfaceHolder,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i,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i1,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i2)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surfaceDestroyed(SurfaceHolder surfaceHolder)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boolean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retry =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true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boolean called retry and instantiates to true, local variable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.setRunning(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false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//Sets the thread's running variable to false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while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(retry)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try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.join();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//Blocks the current thread until this instance's thread terminates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       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retry =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false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}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catch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(InterruptedException e)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protected void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onDraw(Canvas canvas)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.onDraw(canvas);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lastRenderedPageBreak/>
        <w:br/>
        <w:t xml:space="preserve">        canvas.drawColor(Color.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BLACK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//Draws black over the canvas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for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(Sprite sprite :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sprite.draw(canvas);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Create an individual Sprite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@param 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t xml:space="preserve">image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name if bitmap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@return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send Sprite back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*/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Sprite createSprite(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image) {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//Create an individual Sprite and sends Sprite back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Bitmap heroBMP = BitmapFactory.</w:t>
      </w:r>
      <w:r w:rsidRPr="00D534FB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image);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new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Sprite(getWidth(), getHeight(), heroBMP);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*Adds new Sprite to ArrayList of sprites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*/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void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createSprites() {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//Adds a new sprite to ArrayList of Sprites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for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 = </w:t>
      </w:r>
      <w:r w:rsidRPr="00D534FB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i &lt; </w:t>
      </w:r>
      <w:r w:rsidRPr="00D534FB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100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 i++)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.add(createSprite(R.drawable.</w:t>
      </w:r>
      <w:r w:rsidRPr="00D534F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D534FB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boolean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onTouchEvent(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MotionEvent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event)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(System.</w:t>
      </w:r>
      <w:r w:rsidRPr="00D534FB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currentTimeMillis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() -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lastClick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&gt; </w:t>
      </w:r>
      <w:r w:rsidRPr="00D534FB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500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{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//Half second between valid clicks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lastClick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System.</w:t>
      </w:r>
      <w:r w:rsidRPr="00D534FB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currentTimeMillis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(); 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//Records time of effective click</w:t>
      </w:r>
      <w:r w:rsidRPr="00D534FB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synchronized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(getHolder())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for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 =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.size()-</w:t>
      </w:r>
      <w:r w:rsidRPr="00D534FB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i &gt;= </w:t>
      </w:r>
      <w:r w:rsidRPr="00D534FB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 i--)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Sprite sprite =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.get(i);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(sprite.contains(event.getX(), event.getY())) {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    </w:t>
      </w:r>
      <w:r w:rsidRPr="00D534FB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.remove(sprite);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break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D534FB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return super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.onTouchEvent(event);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D534FB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7BE5D977" w14:textId="77777777" w:rsidR="00D534FB" w:rsidRPr="0038755A" w:rsidRDefault="00D534FB" w:rsidP="00D534F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</w:p>
    <w:p w14:paraId="044E66F9" w14:textId="4EFD31A3" w:rsidR="0038755A" w:rsidRPr="0038755A" w:rsidRDefault="0038755A" w:rsidP="0038755A">
      <w:pPr>
        <w:shd w:val="clear" w:color="auto" w:fill="FFFFFF"/>
        <w:spacing w:after="0" w:line="240" w:lineRule="auto"/>
        <w:ind w:hanging="36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1.</w:t>
      </w:r>
      <w:r w:rsidRPr="0038755A">
        <w:rPr>
          <w:rFonts w:eastAsia="Times New Roman" w:cs="Times New Roman"/>
          <w:color w:val="111111"/>
          <w:sz w:val="14"/>
          <w:szCs w:val="14"/>
          <w:bdr w:val="none" w:sz="0" w:space="0" w:color="auto" w:frame="1"/>
          <w:lang w:bidi="ar-SA"/>
        </w:rPr>
        <w:t>       </w:t>
      </w:r>
      <w:r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18.  T</w:t>
      </w:r>
      <w:r w:rsidRPr="0038755A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empSprite</w:t>
      </w:r>
      <w:r w:rsidRPr="0038755A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 – Add visual effect for collision</w:t>
      </w:r>
      <w:r w:rsidR="00AA7247" w:rsidRPr="00AA7247">
        <w:t xml:space="preserve"> </w:t>
      </w:r>
      <w:r w:rsidR="00AA7247" w:rsidRPr="00AA724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object w:dxaOrig="1606" w:dyaOrig="811" w14:anchorId="3EAE5F49">
          <v:shape id="_x0000_i1042" type="#_x0000_t75" style="width:80.25pt;height:40.5pt" o:ole="">
            <v:imagedata r:id="rId15" o:title=""/>
          </v:shape>
          <o:OLEObject Type="Embed" ProgID="Package" ShapeID="_x0000_i1042" DrawAspect="Content" ObjectID="_1555314798" r:id="rId16"/>
        </w:object>
      </w:r>
    </w:p>
    <w:p w14:paraId="4ED12377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 a new class called TempSprite that extends RectF</w:t>
      </w:r>
    </w:p>
    <w:p w14:paraId="484A713C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implement CREATOR field</w:t>
      </w:r>
    </w:p>
    <w:p w14:paraId="6AE6DEF0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Create the static Bitmap field bmp</w:t>
      </w:r>
    </w:p>
    <w:p w14:paraId="36039CB7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Create an ArrayList called temps to keep track of blood spots</w:t>
      </w:r>
    </w:p>
    <w:p w14:paraId="439FF850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Create the int lifeSpan field and instantiate it at 15 cycles</w:t>
      </w:r>
    </w:p>
    <w:p w14:paraId="6B05FB1D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 constructor with Sprite, List of TempSprites and Resources as parameters.</w:t>
      </w:r>
    </w:p>
    <w:p w14:paraId="5F7F7082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pass the sprite's values to the base class (super – RectF)</w:t>
      </w:r>
    </w:p>
    <w:p w14:paraId="370C1780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decode the blood1 image and assign it to bmp</w:t>
      </w:r>
    </w:p>
    <w:p w14:paraId="65EE4F08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lastRenderedPageBreak/>
        <w:t>                assign the received temps to the instance temps</w:t>
      </w:r>
    </w:p>
    <w:p w14:paraId="025AD554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 the draw() method</w:t>
      </w:r>
    </w:p>
    <w:p w14:paraId="71B6AECF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update and draw the blood bitmap inside of this TempSprite</w:t>
      </w:r>
    </w:p>
    <w:p w14:paraId="085D3D5B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 the update() method</w:t>
      </w:r>
    </w:p>
    <w:p w14:paraId="7C0783BA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remove this TempSprite from temps if lifeSpan is less than 1 (remember to decrement lifeSpan prior to checking)</w:t>
      </w:r>
    </w:p>
    <w:p w14:paraId="6E4165FD" w14:textId="77777777" w:rsidR="00AA7247" w:rsidRDefault="00AA7247" w:rsidP="00AA724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android.content.res.Resources;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android.graphics.*;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5/3/2017.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TempSprite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RectF{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Creator&lt;Rect&gt; </w:t>
      </w:r>
      <w:r>
        <w:rPr>
          <w:b/>
          <w:bCs/>
          <w:i/>
          <w:iCs/>
          <w:color w:val="660E7A"/>
          <w:sz w:val="18"/>
          <w:szCs w:val="18"/>
        </w:rPr>
        <w:t xml:space="preserve">CREATOR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</w:t>
      </w:r>
      <w:r>
        <w:rPr>
          <w:color w:val="000000"/>
          <w:sz w:val="18"/>
          <w:szCs w:val="18"/>
        </w:rPr>
        <w:t xml:space="preserve">Bitmap </w:t>
      </w:r>
      <w:r>
        <w:rPr>
          <w:i/>
          <w:iCs/>
          <w:color w:val="660E7A"/>
          <w:sz w:val="18"/>
          <w:szCs w:val="18"/>
        </w:rPr>
        <w:t>bmp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List&lt;TempSprite&gt; </w:t>
      </w:r>
      <w:r>
        <w:rPr>
          <w:b/>
          <w:bCs/>
          <w:color w:val="660E7A"/>
          <w:sz w:val="18"/>
          <w:szCs w:val="18"/>
        </w:rPr>
        <w:t>temps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lifeSpan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15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TempSprite(Sprite sprite, List&lt;TempSprite&gt; temps, Resources resources)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(sprite);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 xml:space="preserve">bmp </w:t>
      </w:r>
      <w:r>
        <w:rPr>
          <w:color w:val="000000"/>
          <w:sz w:val="18"/>
          <w:szCs w:val="18"/>
        </w:rPr>
        <w:t>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(resources, R.drawable.</w:t>
      </w:r>
      <w:r>
        <w:rPr>
          <w:b/>
          <w:bCs/>
          <w:i/>
          <w:iCs/>
          <w:color w:val="660E7A"/>
          <w:sz w:val="18"/>
          <w:szCs w:val="18"/>
        </w:rPr>
        <w:t>blood1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temps </w:t>
      </w:r>
      <w:r>
        <w:rPr>
          <w:color w:val="000000"/>
          <w:sz w:val="18"/>
          <w:szCs w:val="18"/>
        </w:rPr>
        <w:t>= temps;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update()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(--</w:t>
      </w:r>
      <w:r>
        <w:rPr>
          <w:b/>
          <w:bCs/>
          <w:color w:val="660E7A"/>
          <w:sz w:val="18"/>
          <w:szCs w:val="18"/>
        </w:rPr>
        <w:t xml:space="preserve">lifeSpan </w:t>
      </w:r>
      <w:r>
        <w:rPr>
          <w:color w:val="000000"/>
          <w:sz w:val="18"/>
          <w:szCs w:val="18"/>
        </w:rPr>
        <w:t xml:space="preserve">&lt;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temps</w:t>
      </w:r>
      <w:r>
        <w:rPr>
          <w:color w:val="000000"/>
          <w:sz w:val="18"/>
          <w:szCs w:val="18"/>
        </w:rPr>
        <w:t>.remove(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//Remove self if lifeSpan is less than 1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draw(Canvas canvas) {</w:t>
      </w:r>
      <w:r>
        <w:rPr>
          <w:color w:val="000000"/>
          <w:sz w:val="18"/>
          <w:szCs w:val="18"/>
        </w:rPr>
        <w:br/>
        <w:t xml:space="preserve">        update();</w:t>
      </w:r>
      <w:r>
        <w:rPr>
          <w:color w:val="000000"/>
          <w:sz w:val="18"/>
          <w:szCs w:val="18"/>
        </w:rPr>
        <w:br/>
        <w:t xml:space="preserve">        canvas.drawBitmap(</w:t>
      </w:r>
      <w:r>
        <w:rPr>
          <w:i/>
          <w:iCs/>
          <w:color w:val="660E7A"/>
          <w:sz w:val="18"/>
          <w:szCs w:val="18"/>
        </w:rPr>
        <w:t>bmp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47557533" w14:textId="77777777" w:rsidR="0038755A" w:rsidRPr="0038755A" w:rsidRDefault="0038755A" w:rsidP="0038755A">
      <w:pPr>
        <w:spacing w:after="0" w:line="240" w:lineRule="auto"/>
        <w:rPr>
          <w:rFonts w:eastAsia="Times New Roman" w:cs="Times New Roman"/>
          <w:szCs w:val="24"/>
          <w:lang w:bidi="ar-SA"/>
        </w:rPr>
      </w:pPr>
      <w:r w:rsidRPr="0038755A">
        <w:rPr>
          <w:rFonts w:ascii="Helvetica" w:eastAsia="Times New Roman" w:hAnsi="Helvetica" w:cs="Helvetica"/>
          <w:color w:val="111111"/>
          <w:szCs w:val="24"/>
          <w:lang w:bidi="ar-SA"/>
        </w:rPr>
        <w:br/>
      </w:r>
    </w:p>
    <w:p w14:paraId="347DFE78" w14:textId="09D84B4A" w:rsidR="0038755A" w:rsidRPr="0038755A" w:rsidRDefault="00355C5C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1552" behindDoc="1" locked="0" layoutInCell="1" allowOverlap="1" wp14:anchorId="22F955CE" wp14:editId="6692BDD5">
            <wp:simplePos x="0" y="0"/>
            <wp:positionH relativeFrom="column">
              <wp:posOffset>4267200</wp:posOffset>
            </wp:positionH>
            <wp:positionV relativeFrom="paragraph">
              <wp:posOffset>0</wp:posOffset>
            </wp:positionV>
            <wp:extent cx="2165985" cy="3851275"/>
            <wp:effectExtent l="0" t="0" r="5715" b="0"/>
            <wp:wrapTight wrapText="bothSides">
              <wp:wrapPolygon edited="0">
                <wp:start x="0" y="0"/>
                <wp:lineTo x="0" y="21475"/>
                <wp:lineTo x="21467" y="21475"/>
                <wp:lineTo x="21467" y="0"/>
                <wp:lineTo x="0" y="0"/>
              </wp:wrapPolygon>
            </wp:wrapTight>
            <wp:docPr id="14" name="Picture 14" descr="C:\Users\1383504\AppData\Local\Microsoft\Windows\Temporary Internet Files\Content.Word\Screenshot_20170503-11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1383504\AppData\Local\Microsoft\Windows\Temporary Internet Files\Content.Word\Screenshot_20170503-11024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755A" w:rsidRPr="0038755A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bidi="ar-SA"/>
        </w:rPr>
        <w:t> </w:t>
      </w:r>
      <w:r w:rsidR="0038755A" w:rsidRPr="0038755A">
        <w:rPr>
          <w:rFonts w:ascii="Helvetica" w:eastAsia="Times New Roman" w:hAnsi="Helvetica" w:cs="Helvetica"/>
          <w:b/>
          <w:bCs/>
          <w:color w:val="000000"/>
          <w:sz w:val="20"/>
          <w:szCs w:val="20"/>
          <w:lang w:bidi="ar-SA"/>
        </w:rPr>
        <w:t>19.  </w:t>
      </w:r>
      <w:r w:rsidR="0038755A" w:rsidRPr="0038755A">
        <w:rPr>
          <w:rFonts w:ascii="inherit" w:eastAsia="Times New Roman" w:hAnsi="inherit" w:cs="Helvetica"/>
          <w:b/>
          <w:bCs/>
          <w:color w:val="000000"/>
          <w:sz w:val="20"/>
          <w:szCs w:val="20"/>
          <w:bdr w:val="none" w:sz="0" w:space="0" w:color="auto" w:frame="1"/>
          <w:lang w:bidi="ar-SA"/>
        </w:rPr>
        <w:t>DrawView</w:t>
      </w:r>
      <w:r w:rsidR="0038755A" w:rsidRPr="0038755A">
        <w:rPr>
          <w:rFonts w:ascii="Helvetica" w:eastAsia="Times New Roman" w:hAnsi="Helvetica" w:cs="Helvetica"/>
          <w:b/>
          <w:bCs/>
          <w:color w:val="000000"/>
          <w:sz w:val="20"/>
          <w:szCs w:val="20"/>
          <w:lang w:bidi="ar-SA"/>
        </w:rPr>
        <w:t> - display TempSprite*</w:t>
      </w:r>
      <w:r w:rsidRPr="00355C5C">
        <w:t xml:space="preserve"> </w:t>
      </w:r>
      <w:r w:rsidRPr="00355C5C">
        <w:object w:dxaOrig="1441" w:dyaOrig="811" w14:anchorId="185B83B4">
          <v:shape id="_x0000_i1043" type="#_x0000_t75" style="width:1in;height:40.5pt" o:ole="">
            <v:imagedata r:id="rId18" o:title=""/>
          </v:shape>
          <o:OLEObject Type="Embed" ProgID="Package" ShapeID="_x0000_i1043" DrawAspect="Content" ObjectID="_1555314799" r:id="rId19"/>
        </w:object>
      </w:r>
      <w:bookmarkStart w:id="0" w:name="_GoBack"/>
      <w:bookmarkEnd w:id="0"/>
    </w:p>
    <w:p w14:paraId="60980C5F" w14:textId="77777777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 temps ArrayList of TempSprites</w:t>
      </w:r>
    </w:p>
    <w:p w14:paraId="441F7CFE" w14:textId="352F6E09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Draw blood before drawing other sprites (layering).</w:t>
      </w:r>
    </w:p>
    <w:p w14:paraId="070AE602" w14:textId="5227276B" w:rsidR="0038755A" w:rsidRPr="0038755A" w:rsidRDefault="0038755A" w:rsidP="003875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38755A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 removed sprite location to temps.</w:t>
      </w:r>
    </w:p>
    <w:p w14:paraId="6986C102" w14:textId="77777777" w:rsidR="00355C5C" w:rsidRDefault="00355C5C" w:rsidP="00355C5C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android.content.res.Resources;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android.graphics.BitmapFactory;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android.graphics.Canvas;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android.graphics.Color;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android.view.MotionEvent;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android.view.SurfaceView;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android.view.SurfaceHolder;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java.util.Random;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4/19/2017.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SurfaceView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 Declare space for Bitmap called heroBmp, global scope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SurfaceHolder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SurfaceHolder called holder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LoopThread called loopThread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List&lt;Sprite&gt; </w:t>
      </w:r>
      <w:r>
        <w:rPr>
          <w:b/>
          <w:bCs/>
          <w:color w:val="660E7A"/>
          <w:sz w:val="18"/>
          <w:szCs w:val="18"/>
        </w:rPr>
        <w:t xml:space="preserve">sprites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ArrayList&lt;&gt;(); </w:t>
      </w:r>
      <w:r>
        <w:rPr>
          <w:i/>
          <w:iCs/>
          <w:color w:val="808080"/>
          <w:sz w:val="18"/>
          <w:szCs w:val="18"/>
        </w:rPr>
        <w:t>//Creates a flexible data structure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List&lt;TempSprite&gt; </w:t>
      </w:r>
      <w:r>
        <w:rPr>
          <w:b/>
          <w:bCs/>
          <w:color w:val="660E7A"/>
          <w:sz w:val="18"/>
          <w:szCs w:val="18"/>
        </w:rPr>
        <w:t xml:space="preserve">temps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ArrayList&lt;&gt;();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long </w:t>
      </w:r>
      <w:r>
        <w:rPr>
          <w:b/>
          <w:bCs/>
          <w:color w:val="660E7A"/>
          <w:sz w:val="18"/>
          <w:szCs w:val="18"/>
        </w:rPr>
        <w:t>lastClick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DrawView(Context context) { </w:t>
      </w:r>
      <w:r>
        <w:rPr>
          <w:i/>
          <w:iCs/>
          <w:color w:val="808080"/>
          <w:sz w:val="18"/>
          <w:szCs w:val="18"/>
        </w:rPr>
        <w:t>// Constructor because it has the same name as the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 xml:space="preserve">(context); </w:t>
      </w:r>
      <w:r>
        <w:rPr>
          <w:i/>
          <w:iCs/>
          <w:color w:val="808080"/>
          <w:sz w:val="18"/>
          <w:szCs w:val="18"/>
        </w:rPr>
        <w:t>//Calls View(context), Parent's constructor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(getResources(), R.drawable.</w:t>
      </w:r>
      <w:r>
        <w:rPr>
          <w:b/>
          <w:bCs/>
          <w:i/>
          <w:iCs/>
          <w:color w:val="660E7A"/>
          <w:sz w:val="18"/>
          <w:szCs w:val="18"/>
        </w:rPr>
        <w:t>bluejeans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heroBmp - assign to heroBmp for the first time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holder </w:t>
      </w:r>
      <w:r>
        <w:rPr>
          <w:color w:val="000000"/>
          <w:sz w:val="18"/>
          <w:szCs w:val="18"/>
        </w:rPr>
        <w:t>= getHolder();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loopThread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LoopThread(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LoopThread with the current instance of DrawView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>.addCallback(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SurfaceHolder.Callback()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surfaceCreated(SurfaceHolder surfaceHolder) {</w:t>
      </w:r>
      <w:r>
        <w:rPr>
          <w:color w:val="000000"/>
          <w:sz w:val="18"/>
          <w:szCs w:val="18"/>
        </w:rPr>
        <w:br/>
        <w:t xml:space="preserve">                createSprites();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true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.start(); </w:t>
      </w:r>
      <w:r>
        <w:rPr>
          <w:i/>
          <w:iCs/>
          <w:color w:val="808080"/>
          <w:sz w:val="18"/>
          <w:szCs w:val="18"/>
        </w:rPr>
        <w:t>//Starts the thread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surfaceChanged(SurfaceHolder surfaceHolder,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i1,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i2)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surfaceDestroyed(SurfaceHolder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retry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boolean called retry and instantiates to true, local variable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false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(retry)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.join(); </w:t>
      </w:r>
      <w:r>
        <w:rPr>
          <w:i/>
          <w:iCs/>
          <w:color w:val="808080"/>
          <w:sz w:val="18"/>
          <w:szCs w:val="18"/>
        </w:rPr>
        <w:t>//Blocks the current thread until this instance's thread terminates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retry 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(InterruptedException 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onDraw(Canvas canvas)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.onDraw(canvas);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canvas.drawColor(Color.</w:t>
      </w:r>
      <w:r>
        <w:rPr>
          <w:b/>
          <w:bCs/>
          <w:i/>
          <w:iCs/>
          <w:color w:val="660E7A"/>
          <w:sz w:val="18"/>
          <w:szCs w:val="18"/>
        </w:rPr>
        <w:t>BLACK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//Draws black over the canvas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(TempSprite tempSprite : </w:t>
      </w:r>
      <w:r>
        <w:rPr>
          <w:b/>
          <w:bCs/>
          <w:color w:val="660E7A"/>
          <w:sz w:val="18"/>
          <w:szCs w:val="18"/>
        </w:rPr>
        <w:t>temps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tempSprite.draw(canvas);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(Sprite sprite : </w:t>
      </w:r>
      <w:r>
        <w:rPr>
          <w:b/>
          <w:bCs/>
          <w:color w:val="660E7A"/>
          <w:sz w:val="18"/>
          <w:szCs w:val="18"/>
        </w:rPr>
        <w:t>sprites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sprite.draw(canvas);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Create an individual Sprite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r>
        <w:rPr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b/>
          <w:bCs/>
          <w:i/>
          <w:iCs/>
          <w:color w:val="3D3D3D"/>
          <w:sz w:val="18"/>
          <w:szCs w:val="18"/>
        </w:rPr>
        <w:t xml:space="preserve">image </w:t>
      </w:r>
      <w:r>
        <w:rPr>
          <w:i/>
          <w:iCs/>
          <w:color w:val="808080"/>
          <w:sz w:val="18"/>
          <w:szCs w:val="18"/>
        </w:rPr>
        <w:t>name if bitmap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r>
        <w:rPr>
          <w:b/>
          <w:bCs/>
          <w:i/>
          <w:iCs/>
          <w:color w:val="808080"/>
          <w:sz w:val="18"/>
          <w:szCs w:val="18"/>
        </w:rPr>
        <w:t xml:space="preserve">@return </w:t>
      </w:r>
      <w:r>
        <w:rPr>
          <w:i/>
          <w:iCs/>
          <w:color w:val="808080"/>
          <w:sz w:val="18"/>
          <w:szCs w:val="18"/>
        </w:rPr>
        <w:t>send Sprite back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>Sprite createSprite(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image) { </w:t>
      </w:r>
      <w:r>
        <w:rPr>
          <w:i/>
          <w:iCs/>
          <w:color w:val="808080"/>
          <w:sz w:val="18"/>
          <w:szCs w:val="18"/>
        </w:rPr>
        <w:t>//Create an individual Sprite and sends Sprite back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Bitmap heroBMP 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(getResources(), image);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new </w:t>
      </w:r>
      <w:r>
        <w:rPr>
          <w:color w:val="000000"/>
          <w:sz w:val="18"/>
          <w:szCs w:val="18"/>
        </w:rPr>
        <w:t>Sprite(getWidth(), getHeight(), heroBMP);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*Adds new Sprite to ArrayList of sprites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 xml:space="preserve">createSprites() { </w:t>
      </w:r>
      <w:r>
        <w:rPr>
          <w:i/>
          <w:iCs/>
          <w:color w:val="808080"/>
          <w:sz w:val="18"/>
          <w:szCs w:val="18"/>
        </w:rPr>
        <w:t>//Adds a new sprite to ArrayList of Sprites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 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i &lt; 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; i++)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sprites</w:t>
      </w:r>
      <w:r>
        <w:rPr>
          <w:color w:val="000000"/>
          <w:sz w:val="18"/>
          <w:szCs w:val="18"/>
        </w:rPr>
        <w:t>.add(createSprite(R.drawable.</w:t>
      </w:r>
      <w:r>
        <w:rPr>
          <w:b/>
          <w:bCs/>
          <w:i/>
          <w:iCs/>
          <w:color w:val="660E7A"/>
          <w:sz w:val="18"/>
          <w:szCs w:val="18"/>
        </w:rPr>
        <w:t>bluejeans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onTouchEvent(MotionEvent event)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(System.</w:t>
      </w:r>
      <w:r>
        <w:rPr>
          <w:i/>
          <w:iCs/>
          <w:color w:val="000000"/>
          <w:sz w:val="18"/>
          <w:szCs w:val="18"/>
        </w:rPr>
        <w:t>currentTimeMillis</w:t>
      </w:r>
      <w:r>
        <w:rPr>
          <w:color w:val="000000"/>
          <w:sz w:val="18"/>
          <w:szCs w:val="18"/>
        </w:rPr>
        <w:t xml:space="preserve">() - </w:t>
      </w:r>
      <w:r>
        <w:rPr>
          <w:b/>
          <w:bCs/>
          <w:color w:val="660E7A"/>
          <w:sz w:val="18"/>
          <w:szCs w:val="18"/>
        </w:rPr>
        <w:t xml:space="preserve">lastClick </w:t>
      </w:r>
      <w:r>
        <w:rPr>
          <w:color w:val="000000"/>
          <w:sz w:val="18"/>
          <w:szCs w:val="18"/>
        </w:rPr>
        <w:t xml:space="preserve">&gt; </w:t>
      </w:r>
      <w:r>
        <w:rPr>
          <w:color w:val="0000FF"/>
          <w:sz w:val="18"/>
          <w:szCs w:val="18"/>
        </w:rPr>
        <w:t>500</w:t>
      </w:r>
      <w:r>
        <w:rPr>
          <w:color w:val="000000"/>
          <w:sz w:val="18"/>
          <w:szCs w:val="18"/>
        </w:rPr>
        <w:t xml:space="preserve">) { </w:t>
      </w:r>
      <w:r>
        <w:rPr>
          <w:i/>
          <w:iCs/>
          <w:color w:val="808080"/>
          <w:sz w:val="18"/>
          <w:szCs w:val="18"/>
        </w:rPr>
        <w:t>//Half second between valid clicks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 xml:space="preserve">lastClick </w:t>
      </w:r>
      <w:r>
        <w:rPr>
          <w:color w:val="000000"/>
          <w:sz w:val="18"/>
          <w:szCs w:val="18"/>
        </w:rPr>
        <w:t>= System.</w:t>
      </w:r>
      <w:r>
        <w:rPr>
          <w:i/>
          <w:iCs/>
          <w:color w:val="000000"/>
          <w:sz w:val="18"/>
          <w:szCs w:val="18"/>
        </w:rPr>
        <w:t>currentTimeMillis</w:t>
      </w:r>
      <w:r>
        <w:rPr>
          <w:color w:val="000000"/>
          <w:sz w:val="18"/>
          <w:szCs w:val="18"/>
        </w:rPr>
        <w:t xml:space="preserve">(); </w:t>
      </w:r>
      <w:r>
        <w:rPr>
          <w:i/>
          <w:iCs/>
          <w:color w:val="808080"/>
          <w:sz w:val="18"/>
          <w:szCs w:val="18"/>
        </w:rPr>
        <w:t>//Records time of effective click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synchronized </w:t>
      </w:r>
      <w:r>
        <w:rPr>
          <w:color w:val="000000"/>
          <w:sz w:val="18"/>
          <w:szCs w:val="18"/>
        </w:rPr>
        <w:t>(getHolder())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 = </w:t>
      </w:r>
      <w:r>
        <w:rPr>
          <w:b/>
          <w:bCs/>
          <w:color w:val="660E7A"/>
          <w:sz w:val="18"/>
          <w:szCs w:val="18"/>
        </w:rPr>
        <w:t>sprites</w:t>
      </w:r>
      <w:r>
        <w:rPr>
          <w:color w:val="000000"/>
          <w:sz w:val="18"/>
          <w:szCs w:val="18"/>
        </w:rPr>
        <w:t>.size()-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; i &gt;=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 i--) {</w:t>
      </w:r>
      <w:r>
        <w:rPr>
          <w:color w:val="000000"/>
          <w:sz w:val="18"/>
          <w:szCs w:val="18"/>
        </w:rPr>
        <w:br/>
        <w:t xml:space="preserve">                    Sprite sprite = </w:t>
      </w:r>
      <w:r>
        <w:rPr>
          <w:b/>
          <w:bCs/>
          <w:color w:val="660E7A"/>
          <w:sz w:val="18"/>
          <w:szCs w:val="18"/>
        </w:rPr>
        <w:t>sprites</w:t>
      </w:r>
      <w:r>
        <w:rPr>
          <w:color w:val="000000"/>
          <w:sz w:val="18"/>
          <w:szCs w:val="18"/>
        </w:rPr>
        <w:t>.get(i);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(sprite.contains(event.getX(), event.getY()))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temps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TempSprite(sprite, </w:t>
      </w:r>
      <w:r>
        <w:rPr>
          <w:b/>
          <w:bCs/>
          <w:color w:val="660E7A"/>
          <w:sz w:val="18"/>
          <w:szCs w:val="18"/>
        </w:rPr>
        <w:t>temps</w:t>
      </w:r>
      <w:r>
        <w:rPr>
          <w:color w:val="000000"/>
          <w:sz w:val="18"/>
          <w:szCs w:val="18"/>
        </w:rPr>
        <w:t>, getResources()));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</w:t>
      </w:r>
      <w:r>
        <w:rPr>
          <w:b/>
          <w:bCs/>
          <w:color w:val="660E7A"/>
          <w:sz w:val="18"/>
          <w:szCs w:val="18"/>
        </w:rPr>
        <w:t>sprites</w:t>
      </w:r>
      <w:r>
        <w:rPr>
          <w:color w:val="000000"/>
          <w:sz w:val="18"/>
          <w:szCs w:val="18"/>
        </w:rPr>
        <w:t>.remove(sprite);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super</w:t>
      </w:r>
      <w:r>
        <w:rPr>
          <w:color w:val="000000"/>
          <w:sz w:val="18"/>
          <w:szCs w:val="18"/>
        </w:rPr>
        <w:t>.onTouchEvent(event);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3DCBE83D" w14:textId="77777777" w:rsidR="0038755A" w:rsidRDefault="0038755A" w:rsidP="007B3567">
      <w:pPr>
        <w:pStyle w:val="Title"/>
      </w:pPr>
    </w:p>
    <w:p w14:paraId="242EB7A9" w14:textId="77777777" w:rsidR="007B3567" w:rsidRDefault="007B3567" w:rsidP="007B3567">
      <w:pPr>
        <w:pStyle w:val="Title"/>
      </w:pPr>
      <w:r>
        <w:t>Daily Journal</w:t>
      </w:r>
      <w:r>
        <w:tab/>
      </w:r>
      <w:r>
        <w:tab/>
      </w:r>
    </w:p>
    <w:p w14:paraId="0CAAEE2D" w14:textId="77777777" w:rsidR="007B3567" w:rsidRDefault="007B3567" w:rsidP="007B3567">
      <w:pPr>
        <w:pStyle w:val="Title"/>
      </w:pPr>
      <w:r>
        <w:t>Name</w:t>
      </w:r>
      <w:r>
        <w:tab/>
        <w:t>Dennis Nguyen</w:t>
      </w:r>
      <w:r>
        <w:tab/>
      </w:r>
      <w:r>
        <w:tab/>
      </w:r>
      <w:r>
        <w:tab/>
      </w:r>
    </w:p>
    <w:p w14:paraId="6CE078BE" w14:textId="147FF83C" w:rsidR="007B3567" w:rsidRDefault="007B3567" w:rsidP="007B3567">
      <w:pPr>
        <w:pStyle w:val="Title"/>
      </w:pPr>
      <w:r>
        <w:t>Date May 1, 2017</w:t>
      </w:r>
    </w:p>
    <w:p w14:paraId="7A84FA4B" w14:textId="1FFF9834" w:rsidR="007B3567" w:rsidRPr="00A061B2" w:rsidRDefault="007B3567" w:rsidP="007B3567">
      <w:pPr>
        <w:pStyle w:val="Heading2"/>
      </w:pPr>
      <w:r>
        <w:t>Required work:</w:t>
      </w:r>
    </w:p>
    <w:p w14:paraId="2A73A12B" w14:textId="7CAEC1F2" w:rsidR="007B3567" w:rsidRPr="007B3567" w:rsidRDefault="007B3567" w:rsidP="007B3567">
      <w:pPr>
        <w:shd w:val="clear" w:color="auto" w:fill="FFFFFF"/>
        <w:spacing w:after="0" w:line="240" w:lineRule="auto"/>
        <w:ind w:hanging="36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 S</w:t>
      </w:r>
      <w:r w:rsidRPr="007B3567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prite</w:t>
      </w:r>
      <w:r w:rsidRPr="007B356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 - w/Direction*</w:t>
      </w:r>
      <w:r w:rsidRPr="007B3567">
        <w:t xml:space="preserve"> </w:t>
      </w:r>
      <w:r w:rsidRPr="007B3567">
        <w:object w:dxaOrig="1020" w:dyaOrig="811" w14:anchorId="4B1B984E">
          <v:shape id="_x0000_i1025" type="#_x0000_t75" style="width:51pt;height:40.5pt" o:ole="">
            <v:imagedata r:id="rId20" o:title=""/>
          </v:shape>
          <o:OLEObject Type="Embed" ProgID="Package" ShapeID="_x0000_i1025" DrawAspect="Content" ObjectID="_1555314800" r:id="rId21"/>
        </w:object>
      </w:r>
    </w:p>
    <w:p w14:paraId="30FAB2BB" w14:textId="5C5F397A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1" locked="0" layoutInCell="1" allowOverlap="1" wp14:anchorId="6C16A58B" wp14:editId="4440424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581785" cy="2811780"/>
            <wp:effectExtent l="0" t="0" r="0" b="7620"/>
            <wp:wrapTight wrapText="bothSides">
              <wp:wrapPolygon edited="0">
                <wp:start x="0" y="0"/>
                <wp:lineTo x="0" y="21512"/>
                <wp:lineTo x="21331" y="21512"/>
                <wp:lineTo x="21331" y="0"/>
                <wp:lineTo x="0" y="0"/>
              </wp:wrapPolygon>
            </wp:wrapTight>
            <wp:docPr id="8" name="Picture 8" descr="C:\Users\1383504\AppData\Local\Microsoft\Windows\Temporary Internet Files\Content.Word\Screenshot_20170501-10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383504\AppData\Local\Microsoft\Windows\Temporary Internet Files\Content.Word\Screenshot_20170501-1013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567">
        <w:rPr>
          <w:rFonts w:ascii="Helvetica" w:eastAsia="Times New Roman" w:hAnsi="Helvetica" w:cs="Helvetica"/>
          <w:color w:val="111111"/>
          <w:szCs w:val="24"/>
          <w:lang w:bidi="ar-SA"/>
        </w:rPr>
        <w:t> </w:t>
      </w:r>
    </w:p>
    <w:p w14:paraId="1CA78E0C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Convert x-&amp;ySpeed to direction with (0,-1) as up. </w:t>
      </w:r>
    </w:p>
    <w:p w14:paraId="63011B3A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Map radian direction to animation row. </w:t>
      </w:r>
    </w:p>
    <w:p w14:paraId="3C7E7B1A" w14:textId="58910F6E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           Create the getAnimationRow() method which will return the row representing the direction of the movement</w:t>
      </w:r>
    </w:p>
    <w:p w14:paraId="5B457806" w14:textId="68493ABC" w:rsidR="007B3567" w:rsidRPr="007B3567" w:rsidRDefault="007B3567" w:rsidP="007B356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    if x is bigger than y and is positive, then return right.  Else, return left</w:t>
      </w:r>
    </w:p>
    <w:p w14:paraId="131A6762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                if y is bigger, return up if positive and down if negative</w:t>
      </w:r>
    </w:p>
    <w:p w14:paraId="76FCCEF9" w14:textId="41B6CDE3" w:rsidR="007B3567" w:rsidRDefault="007B3567" w:rsidP="007B3567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 draw(), change the srcY calculation to use the getAnimationRow() instead of 1.</w:t>
      </w:r>
    </w:p>
    <w:p w14:paraId="2BD5496E" w14:textId="244BE3EC" w:rsidR="007B3567" w:rsidRPr="007B3567" w:rsidRDefault="007B3567" w:rsidP="007B3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Sprite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RectF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Sprite (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left,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top,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right,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float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bottom, Bitmap heroBMP)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(left, top, right, bottom);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heroBMP;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iWidth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heroBMP.getWidth() / </w:t>
      </w:r>
      <w:r w:rsidRPr="007B3567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bidi="ar-SA"/>
        </w:rPr>
        <w:t>BMP_COLS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//Calculate width of 1 icon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iHeight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heroBMP.getHeight() / </w:t>
      </w:r>
      <w:r w:rsidRPr="007B3567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BMP_ROWS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//Calculate height of 1 icon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static final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Creator &lt;RectF&gt; </w:t>
      </w:r>
      <w:r w:rsidRPr="007B3567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CREATOR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= (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() *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51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-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25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),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(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random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() *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51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-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25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//Random intSpeed from -25 to 25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Bitmap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//Received bitmap stores instance heroBMP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static final int </w:t>
      </w:r>
      <w:r w:rsidRPr="007B3567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 xml:space="preserve">BMP_ROWS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4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//Number of rows on sprite sheet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static int </w:t>
      </w:r>
      <w:r w:rsidRPr="007B3567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bidi="ar-SA"/>
        </w:rPr>
        <w:t xml:space="preserve">BMP_COLS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4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//Number of columns on sprite sheet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//Frame to be drawn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int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//Dimensions of 1 icon on sprite sheet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update(Canvas c)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right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&gt;= c.getWidth())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*=-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;}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//Invert xSpeed and ySpeed when boundaries reached (bounce off walls)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lastRenderedPageBreak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left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&lt;=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*= -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bottom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&gt;= c.getHeight()) {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 -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top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+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&lt;=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ySpeed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*= -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offset(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//Increment x and y directions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++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% </w:t>
      </w:r>
      <w:r w:rsidRPr="007B3567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bidi="ar-SA"/>
        </w:rPr>
        <w:t>BMP_COLS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//Advanced to next frame, returns to 0 when past max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draw(Canvas c)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srcX =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currentFrame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 x of current icon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srcY = getAnimationRow() *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 y to row based on direction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Rect src =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Rect(srcX, srcY, srcX +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iWidth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srcY +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iHeight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//Define rectangle to be drawn (1 icon)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update(c);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//Modify Sprite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c.drawBitmap(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src,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);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int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getAnimationRow() {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&gt; 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)) {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//If magnitude x is greater than magnitude y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==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bidi="ar-SA"/>
        </w:rPr>
        <w:t>xSpeed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{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//xSpeed is positive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2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2 - right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return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1 - left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if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(Math.</w:t>
      </w:r>
      <w:r w:rsidRPr="007B3567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abs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&gt; </w:t>
      </w:r>
      <w:r w:rsidRPr="007B3567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ySpeed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 {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//ySpeed is positive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0 - down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} </w:t>
      </w:r>
      <w:r w:rsidRPr="007B356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else return </w:t>
      </w:r>
      <w:r w:rsidRPr="007B3567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3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//Return 3 - up</w:t>
      </w:r>
      <w:r w:rsidRPr="007B3567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7B3567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72FB3720" w14:textId="7E64A8EF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</w:p>
    <w:p w14:paraId="5B9D2562" w14:textId="76B1C3AB" w:rsidR="007B3567" w:rsidRPr="007B3567" w:rsidRDefault="003C77DD" w:rsidP="007B356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8480" behindDoc="1" locked="0" layoutInCell="1" allowOverlap="1" wp14:anchorId="301D5A55" wp14:editId="1C57C39B">
            <wp:simplePos x="0" y="0"/>
            <wp:positionH relativeFrom="column">
              <wp:posOffset>4524375</wp:posOffset>
            </wp:positionH>
            <wp:positionV relativeFrom="paragraph">
              <wp:posOffset>1024890</wp:posOffset>
            </wp:positionV>
            <wp:extent cx="1934845" cy="3440430"/>
            <wp:effectExtent l="0" t="0" r="8255" b="7620"/>
            <wp:wrapTight wrapText="bothSides">
              <wp:wrapPolygon edited="0">
                <wp:start x="0" y="0"/>
                <wp:lineTo x="0" y="21528"/>
                <wp:lineTo x="21479" y="21528"/>
                <wp:lineTo x="21479" y="0"/>
                <wp:lineTo x="0" y="0"/>
              </wp:wrapPolygon>
            </wp:wrapTight>
            <wp:docPr id="9" name="Picture 9" descr="C:\Users\1383504\AppData\Local\Microsoft\Windows\Temporary Internet Files\Content.Word\Screenshot_20170501-110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383504\AppData\Local\Microsoft\Windows\Temporary Internet Files\Content.Word\Screenshot_20170501-1108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567" w:rsidRPr="007B3567">
        <w:rPr>
          <w:rFonts w:ascii="Helvetica" w:eastAsia="Times New Roman" w:hAnsi="Helvetica" w:cs="Helvetica"/>
          <w:noProof/>
          <w:color w:val="111111"/>
          <w:szCs w:val="24"/>
          <w:lang w:bidi="ar-SA"/>
        </w:rPr>
        <mc:AlternateContent>
          <mc:Choice Requires="wps">
            <w:drawing>
              <wp:inline distT="0" distB="0" distL="0" distR="0" wp14:anchorId="079CEE6E" wp14:editId="1C6FEF9E">
                <wp:extent cx="3000375" cy="1543050"/>
                <wp:effectExtent l="0" t="0" r="0" b="0"/>
                <wp:docPr id="6" name="Rectangle 6" descr="https://fcps.blackboard.com/bbcswebdav/pid-6896335-dt-announcement-rid-31580876_2/xid-31580876_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FD8787" id="Rectangle 6" o:spid="_x0000_s1026" alt="https://fcps.blackboard.com/bbcswebdav/pid-6896335-dt-announcement-rid-31580876_2/xid-31580876_2" style="width:236.25pt;height:1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36B0156A" w14:textId="083CC053" w:rsidR="007B3567" w:rsidRPr="007B3567" w:rsidRDefault="007B3567" w:rsidP="007B3567">
      <w:pPr>
        <w:shd w:val="clear" w:color="auto" w:fill="FFFFFF"/>
        <w:spacing w:after="0" w:line="240" w:lineRule="auto"/>
        <w:ind w:hanging="360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1.</w:t>
      </w:r>
      <w:r w:rsidRPr="007B3567">
        <w:rPr>
          <w:rFonts w:eastAsia="Times New Roman" w:cs="Times New Roman"/>
          <w:color w:val="111111"/>
          <w:sz w:val="14"/>
          <w:szCs w:val="14"/>
          <w:bdr w:val="none" w:sz="0" w:space="0" w:color="auto" w:frame="1"/>
          <w:lang w:bidi="ar-SA"/>
        </w:rPr>
        <w:t>      </w:t>
      </w:r>
      <w:r w:rsidRPr="007B3567">
        <w:rPr>
          <w:rFonts w:ascii="Helvetica" w:eastAsia="Times New Roman" w:hAnsi="Helvetica" w:cs="Helvetica"/>
          <w:color w:val="111111"/>
          <w:szCs w:val="24"/>
          <w:lang w:bidi="ar-SA"/>
        </w:rPr>
        <w:t> </w:t>
      </w:r>
      <w:r w:rsidRPr="007B356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15. </w:t>
      </w:r>
      <w:r w:rsidRPr="007B3567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DrawView</w:t>
      </w:r>
      <w:r w:rsidRPr="007B3567">
        <w:rPr>
          <w:rFonts w:ascii="Helvetica" w:eastAsia="Times New Roman" w:hAnsi="Helvetica" w:cs="Helvetica"/>
          <w:b/>
          <w:bCs/>
          <w:color w:val="111111"/>
          <w:szCs w:val="24"/>
          <w:lang w:bidi="ar-SA"/>
        </w:rPr>
        <w:t> - A</w:t>
      </w:r>
      <w:r w:rsidRPr="007B3567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rrayList of sprites*</w:t>
      </w:r>
      <w:r w:rsidR="003C77DD" w:rsidRPr="003C77DD">
        <w:t xml:space="preserve"> </w:t>
      </w:r>
      <w:r w:rsidR="003C77DD" w:rsidRPr="003C77DD">
        <w:object w:dxaOrig="1441" w:dyaOrig="811" w14:anchorId="4667693A">
          <v:shape id="_x0000_i1026" type="#_x0000_t75" style="width:1in;height:40.5pt" o:ole="">
            <v:imagedata r:id="rId24" o:title=""/>
          </v:shape>
          <o:OLEObject Type="Embed" ProgID="Package" ShapeID="_x0000_i1026" DrawAspect="Content" ObjectID="_1555314801" r:id="rId25"/>
        </w:object>
      </w:r>
    </w:p>
    <w:p w14:paraId="1C32642B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 method to create sprites.</w:t>
      </w:r>
    </w:p>
    <w:p w14:paraId="5439853C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Add ArrayList of sprites.</w:t>
      </w:r>
    </w:p>
    <w:p w14:paraId="3DB930CE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Use for-each loop to draw arraylist of sprites.</w:t>
      </w:r>
    </w:p>
    <w:p w14:paraId="049218CB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Remove the global fields:  heroBmp and sprite (remember to remove references to them as well).</w:t>
      </w:r>
    </w:p>
    <w:p w14:paraId="73CDE1EF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Declare a List of Sprites called sprites and instantiate it with a new ArrayList:</w:t>
      </w:r>
    </w:p>
    <w:p w14:paraId="3C6184E3" w14:textId="77777777" w:rsidR="007B3567" w:rsidRPr="007B3567" w:rsidRDefault="007B3567" w:rsidP="007B3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111111"/>
          <w:szCs w:val="24"/>
          <w:lang w:bidi="ar-SA"/>
        </w:rPr>
      </w:pP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   </w:t>
      </w:r>
      <w:r w:rsidRPr="007B3567">
        <w:rPr>
          <w:rFonts w:ascii="inherit" w:eastAsia="Times New Roman" w:hAnsi="inherit" w:cs="Courier New"/>
          <w:color w:val="FF0000"/>
          <w:sz w:val="20"/>
          <w:szCs w:val="20"/>
          <w:bdr w:val="none" w:sz="0" w:space="0" w:color="auto" w:frame="1"/>
          <w:lang w:bidi="ar-SA"/>
        </w:rPr>
        <w:t xml:space="preserve">        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000080"/>
          <w:sz w:val="16"/>
          <w:szCs w:val="16"/>
          <w:bdr w:val="none" w:sz="0" w:space="0" w:color="auto" w:frame="1"/>
          <w:lang w:bidi="ar-SA"/>
        </w:rPr>
        <w:t xml:space="preserve"> private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color w:val="000000"/>
          <w:sz w:val="16"/>
          <w:szCs w:val="16"/>
          <w:bdr w:val="none" w:sz="0" w:space="0" w:color="auto" w:frame="1"/>
          <w:lang w:bidi="ar-SA"/>
        </w:rPr>
        <w:t xml:space="preserve"> List&lt;Sprite&gt;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660E7A"/>
          <w:sz w:val="16"/>
          <w:szCs w:val="16"/>
          <w:bdr w:val="none" w:sz="0" w:space="0" w:color="auto" w:frame="1"/>
          <w:lang w:bidi="ar-SA"/>
        </w:rPr>
        <w:t xml:space="preserve"> sprites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color w:val="000000"/>
          <w:sz w:val="16"/>
          <w:szCs w:val="16"/>
          <w:bdr w:val="none" w:sz="0" w:space="0" w:color="auto" w:frame="1"/>
          <w:lang w:bidi="ar-SA"/>
        </w:rPr>
        <w:t xml:space="preserve"> =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b/>
          <w:bCs/>
          <w:color w:val="000080"/>
          <w:sz w:val="16"/>
          <w:szCs w:val="16"/>
          <w:bdr w:val="none" w:sz="0" w:space="0" w:color="auto" w:frame="1"/>
          <w:lang w:bidi="ar-SA"/>
        </w:rPr>
        <w:t xml:space="preserve"> new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  <w:r w:rsidRPr="007B3567">
        <w:rPr>
          <w:rFonts w:ascii="inherit" w:eastAsia="Times New Roman" w:hAnsi="inherit" w:cs="Courier New"/>
          <w:color w:val="000000"/>
          <w:sz w:val="16"/>
          <w:szCs w:val="16"/>
          <w:bdr w:val="none" w:sz="0" w:space="0" w:color="auto" w:frame="1"/>
          <w:lang w:bidi="ar-SA"/>
        </w:rPr>
        <w:t xml:space="preserve">       ArrayList&lt; &gt;();</w:t>
      </w:r>
      <w:r w:rsidRPr="007B3567">
        <w:rPr>
          <w:rFonts w:ascii="inherit" w:eastAsia="Times New Roman" w:hAnsi="inherit" w:cs="Courier New"/>
          <w:color w:val="111111"/>
          <w:szCs w:val="24"/>
          <w:lang w:bidi="ar-SA"/>
        </w:rPr>
        <w:t xml:space="preserve"> </w:t>
      </w:r>
    </w:p>
    <w:p w14:paraId="0433C412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Make the createSprites() method to add Sprites to the ArrayList sprites. (calls createSprite() method for each Sprite)</w:t>
      </w:r>
    </w:p>
    <w:p w14:paraId="50F5A494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Create at least 2 sprites.  You may want to try different bitmaps.</w:t>
      </w:r>
    </w:p>
    <w:p w14:paraId="7AB7AAE3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Make the createSprite() method which receives the name of the bitmap to be used and returns the sprite.</w:t>
      </w:r>
    </w:p>
    <w:p w14:paraId="7323C098" w14:textId="7777777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                Use random numbers to start the sprites at different locations</w:t>
      </w:r>
    </w:p>
    <w:p w14:paraId="3DA08A6B" w14:textId="595B2B37" w:rsidR="007B3567" w:rsidRPr="007B3567" w:rsidRDefault="007B3567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 surfaceCreated(), call the createSprites() method.</w:t>
      </w:r>
    </w:p>
    <w:p w14:paraId="52EB06CF" w14:textId="77777777" w:rsidR="007B3567" w:rsidRDefault="007B3567" w:rsidP="007B356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  <w:bdr w:val="none" w:sz="0" w:space="0" w:color="auto" w:frame="1"/>
          <w:lang w:bidi="ar-SA"/>
        </w:rPr>
      </w:pPr>
      <w:r w:rsidRPr="007B3567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Use a for each loop to draw each sprite: </w:t>
      </w:r>
      <w:r w:rsidRPr="007B3567">
        <w:rPr>
          <w:rFonts w:ascii="Helvetica" w:eastAsia="Times New Roman" w:hAnsi="Helvetica" w:cs="Helvetica"/>
          <w:color w:val="111111"/>
          <w:szCs w:val="24"/>
          <w:lang w:bidi="ar-SA"/>
        </w:rPr>
        <w:t> </w:t>
      </w:r>
      <w:r w:rsidRPr="007B3567">
        <w:rPr>
          <w:rFonts w:ascii="Courier New" w:eastAsia="Times New Roman" w:hAnsi="Courier New" w:cs="Courier New"/>
          <w:b/>
          <w:bCs/>
          <w:color w:val="111111"/>
          <w:sz w:val="18"/>
          <w:szCs w:val="18"/>
          <w:bdr w:val="none" w:sz="0" w:space="0" w:color="auto" w:frame="1"/>
          <w:lang w:bidi="ar-SA"/>
        </w:rPr>
        <w:t>for</w:t>
      </w:r>
      <w:r w:rsidRPr="007B3567">
        <w:rPr>
          <w:rFonts w:ascii="Courier New" w:eastAsia="Times New Roman" w:hAnsi="Courier New" w:cs="Courier New"/>
          <w:color w:val="111111"/>
          <w:sz w:val="18"/>
          <w:szCs w:val="18"/>
          <w:bdr w:val="none" w:sz="0" w:space="0" w:color="auto" w:frame="1"/>
          <w:lang w:bidi="ar-SA"/>
        </w:rPr>
        <w:t> (Sprite sprite : sprites){sprite.draw(canvas);}</w:t>
      </w:r>
    </w:p>
    <w:p w14:paraId="49E668AC" w14:textId="27C0B624" w:rsidR="003C77DD" w:rsidRPr="003C77DD" w:rsidRDefault="003C77DD" w:rsidP="003C7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SurfaceView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Bitmap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Declare space for Bitmap called heroBmp, global scope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SurfaceHolder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space for a SurfaceHolder called holder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LoopThread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space for a LoopThread called loopThread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List&lt;Sprite&gt;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sprites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ArrayList&lt;&gt;();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//Creates a flexible data structure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DrawView(Context context) {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Constructor because it has the same name as the class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(context);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//Calls View(context), Parent's constructor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BitmapFactory.</w:t>
      </w:r>
      <w:r w:rsidRPr="003C77DD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R.drawable.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heroBmp - assign to heroBmp for the first time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holder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getHolder();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loopThread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=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LoopThread(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LoopThread with the current instance of DrawView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.addCallback(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SurfaceHolder.Callback()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surfaceCreated(SurfaceHolder surfaceHolder)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createSprites();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.setRunning(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true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//Sets the thread's running variable to true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.start();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//Starts the thread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lastRenderedPageBreak/>
        <w:t xml:space="preserve">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surfaceChanged(SurfaceHolder surfaceHolder,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i,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i1,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i2)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surfaceDestroyed(SurfaceHolder surfaceHolder)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boolean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retry =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true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boolean called retry and instantiates to true, local variable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.setRunning(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false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//Sets the thread's running variable to false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while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(retry)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try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loopThread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.join();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//Blocks the current thread until this instance's thread terminates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           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retry =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false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}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catch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(InterruptedException e)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3C77DD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protected void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onDraw(Canvas canvas)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.onDraw(canvas);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canvas.drawColor(Color.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BLACK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//Draws black over the canvas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for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(Sprite sprite :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sprite.draw(canvas);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Create an individual Sprite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@param 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bidi="ar-SA"/>
        </w:rPr>
        <w:t xml:space="preserve">image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name if bitmap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 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  <w:lang w:bidi="ar-SA"/>
        </w:rPr>
        <w:t xml:space="preserve">@return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send Sprite back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*/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Sprite createSprite(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image) {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//Create an individual Sprite and sends Sprite back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Bitmap heroBMP = BitmapFactory.</w:t>
      </w:r>
      <w:r w:rsidRPr="003C77DD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image);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Random randGen =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Random(System.</w:t>
      </w:r>
      <w:r w:rsidRPr="003C77DD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currentTimeMillis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());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x = randGen.nextInt((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.9f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 getWidth()));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 = randGen.nextInt((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int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)(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.9f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 getHeight()));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return new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Sprite(x, y, x + 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.1f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getWidth(), y + 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.1f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* getHeight(), heroBMP);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/**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*Adds new Sprite to ArrayList of sprites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*/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void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createSprites() { 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//Adds a new sprite to ArrayList of Sprites</w:t>
      </w:r>
      <w:r w:rsidRPr="003C77DD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    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for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</w:t>
      </w:r>
      <w:r w:rsidRPr="003C77DD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 = 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0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i &lt; </w:t>
      </w:r>
      <w:r w:rsidRPr="003C77DD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>100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; i++) {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    </w:t>
      </w:r>
      <w:r w:rsidRPr="003C77DD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sprites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.add(createSprite(R.drawable.</w:t>
      </w:r>
      <w:r w:rsidRPr="003C77D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));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3C77DD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1F36A5FE" w14:textId="77777777" w:rsidR="003C77DD" w:rsidRPr="007B3567" w:rsidRDefault="003C77DD" w:rsidP="007B3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Cs w:val="24"/>
          <w:lang w:bidi="ar-SA"/>
        </w:rPr>
      </w:pPr>
    </w:p>
    <w:p w14:paraId="5256F421" w14:textId="77777777" w:rsidR="007B3567" w:rsidRDefault="007B3567" w:rsidP="00806B39">
      <w:pPr>
        <w:pStyle w:val="Title"/>
      </w:pPr>
    </w:p>
    <w:p w14:paraId="0C62DF01" w14:textId="77777777" w:rsidR="007B3567" w:rsidRDefault="007B3567" w:rsidP="007B3567"/>
    <w:p w14:paraId="4811EE99" w14:textId="77777777" w:rsidR="007B3567" w:rsidRPr="007B3567" w:rsidRDefault="007B3567" w:rsidP="007B3567"/>
    <w:p w14:paraId="395F2105" w14:textId="77777777" w:rsidR="00806B39" w:rsidRDefault="00806B39" w:rsidP="00806B39">
      <w:pPr>
        <w:pStyle w:val="Title"/>
      </w:pPr>
      <w:r>
        <w:t>Daily Journal</w:t>
      </w:r>
      <w:r>
        <w:tab/>
      </w:r>
      <w:r>
        <w:tab/>
      </w:r>
    </w:p>
    <w:p w14:paraId="57C9947F" w14:textId="77777777" w:rsidR="00806B39" w:rsidRDefault="00806B39" w:rsidP="00806B39">
      <w:pPr>
        <w:pStyle w:val="Title"/>
      </w:pPr>
      <w:r>
        <w:t xml:space="preserve">Name Dennis Nguyen </w:t>
      </w:r>
      <w:r>
        <w:tab/>
      </w:r>
      <w:r>
        <w:tab/>
      </w:r>
      <w:r>
        <w:tab/>
      </w:r>
    </w:p>
    <w:p w14:paraId="18A5C763" w14:textId="6B52C2E5" w:rsidR="00806B39" w:rsidRDefault="00806B39" w:rsidP="00806B39">
      <w:pPr>
        <w:pStyle w:val="Title"/>
      </w:pPr>
      <w:r>
        <w:t>Date April 27, 2017</w:t>
      </w:r>
    </w:p>
    <w:p w14:paraId="2ADEE946" w14:textId="77777777" w:rsidR="00806B39" w:rsidRPr="00A061B2" w:rsidRDefault="00806B39" w:rsidP="00806B39">
      <w:pPr>
        <w:pStyle w:val="Heading2"/>
      </w:pPr>
      <w:r>
        <w:t>Required work:</w:t>
      </w:r>
    </w:p>
    <w:p w14:paraId="61007856" w14:textId="0040822E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ind w:hanging="36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b/>
          <w:bCs/>
          <w:color w:val="111111"/>
        </w:rPr>
        <w:t>11. D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rawView</w:t>
      </w:r>
      <w:r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>
        <w:rPr>
          <w:rFonts w:ascii="Helvetica" w:hAnsi="Helvetica" w:cs="Helvetica"/>
          <w:b/>
          <w:bCs/>
          <w:color w:val="111111"/>
        </w:rPr>
        <w:t>- w/Sprite*</w:t>
      </w:r>
      <w:r w:rsidRPr="00A0251D">
        <w:t xml:space="preserve"> </w:t>
      </w:r>
      <w:r w:rsidRPr="00A0251D">
        <w:rPr>
          <w:rFonts w:ascii="Helvetica" w:hAnsi="Helvetica" w:cs="Helvetica"/>
          <w:b/>
          <w:bCs/>
          <w:color w:val="111111"/>
        </w:rPr>
        <w:object w:dxaOrig="1441" w:dyaOrig="811" w14:anchorId="76188225">
          <v:shape id="_x0000_i1027" type="#_x0000_t75" style="width:1in;height:40.5pt" o:ole="">
            <v:imagedata r:id="rId26" o:title=""/>
          </v:shape>
          <o:OLEObject Type="Embed" ProgID="Package" ShapeID="_x0000_i1027" DrawAspect="Content" ObjectID="_1555314802" r:id="rId27"/>
        </w:object>
      </w:r>
    </w:p>
    <w:p w14:paraId="6A15638A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Add Sprite to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DrawView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while removing movement and drawing code</w:t>
      </w:r>
    </w:p>
    <w:p w14:paraId="51989F57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Remove x and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xSpeed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fields.</w:t>
      </w:r>
    </w:p>
    <w:p w14:paraId="6725B042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Sprite object called sprite.</w:t>
      </w:r>
    </w:p>
    <w:p w14:paraId="2BE7C425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onLayout(), instantiate a Sprite with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heroBmp.(Don’t forget the 4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ints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–left,top,right,bottom)</w:t>
      </w:r>
    </w:p>
    <w:p w14:paraId="64E559D0" w14:textId="77777777" w:rsidR="00A0251D" w:rsidRDefault="00A0251D" w:rsidP="00A0251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SurfaceView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 Declare space for Bitmap called heroBmp, global scope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SurfaceHolder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SurfaceHolder called holder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LoopThread called loopThread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Sprite </w:t>
      </w:r>
      <w:r>
        <w:rPr>
          <w:b/>
          <w:bCs/>
          <w:color w:val="660E7A"/>
          <w:sz w:val="18"/>
          <w:szCs w:val="18"/>
        </w:rPr>
        <w:t>sprite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//Creates space for character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DrawView(Context context) { </w:t>
      </w:r>
      <w:r>
        <w:rPr>
          <w:i/>
          <w:iCs/>
          <w:color w:val="808080"/>
          <w:sz w:val="18"/>
          <w:szCs w:val="18"/>
        </w:rPr>
        <w:t>// Constructor because it has the same name as the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 xml:space="preserve">(context); </w:t>
      </w:r>
      <w:r>
        <w:rPr>
          <w:i/>
          <w:iCs/>
          <w:color w:val="808080"/>
          <w:sz w:val="18"/>
          <w:szCs w:val="18"/>
        </w:rPr>
        <w:t>//Calls View(context), Parent's constructor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(getResources(), R.drawable.</w:t>
      </w:r>
      <w:r>
        <w:rPr>
          <w:b/>
          <w:bCs/>
          <w:i/>
          <w:iCs/>
          <w:color w:val="660E7A"/>
          <w:sz w:val="18"/>
          <w:szCs w:val="18"/>
        </w:rPr>
        <w:t>bluejeans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heroBmp - assign to heroBmp for the first time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holder </w:t>
      </w:r>
      <w:r>
        <w:rPr>
          <w:color w:val="000000"/>
          <w:sz w:val="18"/>
          <w:szCs w:val="18"/>
        </w:rPr>
        <w:t>= getHolder();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loopThread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LoopThread(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LoopThread with the current instance of DrawView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>.addCallback(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SurfaceHolder.Callback()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surfaceCreated(SurfaceHolder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true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.start(); </w:t>
      </w:r>
      <w:r>
        <w:rPr>
          <w:i/>
          <w:iCs/>
          <w:color w:val="808080"/>
          <w:sz w:val="18"/>
          <w:szCs w:val="18"/>
        </w:rPr>
        <w:t>//Starts the thread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surfaceChanged(SurfaceHolder surfaceHolder,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i1,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i2)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surfaceDestroyed(SurfaceHolder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retry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boolean called retry and instantiates to true, local variable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false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(retry)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.join(); </w:t>
      </w:r>
      <w:r>
        <w:rPr>
          <w:i/>
          <w:iCs/>
          <w:color w:val="808080"/>
          <w:sz w:val="18"/>
          <w:szCs w:val="18"/>
        </w:rPr>
        <w:t>//Blocks the current thread until this instance's thread terminates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>retry=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(InterruptedException 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onDraw(Canvas canvas)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.onDraw(canvas);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canvas.drawColor(Color.</w:t>
      </w:r>
      <w:r>
        <w:rPr>
          <w:b/>
          <w:bCs/>
          <w:i/>
          <w:iCs/>
          <w:color w:val="660E7A"/>
          <w:sz w:val="18"/>
          <w:szCs w:val="18"/>
        </w:rPr>
        <w:t>BLACK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//Draws black over the canvas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sprite</w:t>
      </w:r>
      <w:r>
        <w:rPr>
          <w:color w:val="000000"/>
          <w:sz w:val="18"/>
          <w:szCs w:val="18"/>
        </w:rPr>
        <w:t xml:space="preserve">.draw(canvas); </w:t>
      </w:r>
      <w:r>
        <w:rPr>
          <w:i/>
          <w:iCs/>
          <w:color w:val="808080"/>
          <w:sz w:val="18"/>
          <w:szCs w:val="18"/>
        </w:rPr>
        <w:t>//Modify and display sprite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onLayout(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changed,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left,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top,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right,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bottom)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.onLayout(changed, left, top, right, bottom);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sprite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Sprite(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(</w:t>
      </w:r>
      <w:r>
        <w:rPr>
          <w:b/>
          <w:bCs/>
          <w:color w:val="000080"/>
          <w:sz w:val="18"/>
          <w:szCs w:val="18"/>
        </w:rPr>
        <w:t>float</w:t>
      </w:r>
      <w:r>
        <w:rPr>
          <w:color w:val="000000"/>
          <w:sz w:val="18"/>
          <w:szCs w:val="18"/>
        </w:rPr>
        <w:t>)</w:t>
      </w:r>
      <w:r>
        <w:rPr>
          <w:color w:val="0000FF"/>
          <w:sz w:val="18"/>
          <w:szCs w:val="18"/>
        </w:rPr>
        <w:t xml:space="preserve">.1 </w:t>
      </w:r>
      <w:r>
        <w:rPr>
          <w:color w:val="000000"/>
          <w:sz w:val="18"/>
          <w:szCs w:val="18"/>
        </w:rPr>
        <w:t>* getWidth(), (</w:t>
      </w:r>
      <w:r>
        <w:rPr>
          <w:b/>
          <w:bCs/>
          <w:color w:val="000080"/>
          <w:sz w:val="18"/>
          <w:szCs w:val="18"/>
        </w:rPr>
        <w:t>float</w:t>
      </w:r>
      <w:r>
        <w:rPr>
          <w:color w:val="000000"/>
          <w:sz w:val="18"/>
          <w:szCs w:val="18"/>
        </w:rPr>
        <w:t>)</w:t>
      </w:r>
      <w:r>
        <w:rPr>
          <w:color w:val="0000FF"/>
          <w:sz w:val="18"/>
          <w:szCs w:val="18"/>
        </w:rPr>
        <w:t xml:space="preserve">.1 </w:t>
      </w:r>
      <w:r>
        <w:rPr>
          <w:color w:val="000000"/>
          <w:sz w:val="18"/>
          <w:szCs w:val="18"/>
        </w:rPr>
        <w:t xml:space="preserve">* getHeight(),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//Creates character with initial values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14:paraId="457C3CFE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755C960E" w14:textId="14ABB3F2" w:rsidR="00A0251D" w:rsidRDefault="00AE73C0" w:rsidP="00A0251D">
      <w:pPr>
        <w:pStyle w:val="NormalWeb"/>
        <w:shd w:val="clear" w:color="auto" w:fill="FFFFFF"/>
        <w:spacing w:before="0" w:beforeAutospacing="0" w:after="0" w:afterAutospacing="0"/>
        <w:ind w:hanging="360"/>
        <w:rPr>
          <w:rFonts w:ascii="Helvetica" w:hAnsi="Helvetica" w:cs="Helvetica"/>
          <w:color w:val="111111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7C1F8D0" wp14:editId="021E500E">
            <wp:simplePos x="0" y="0"/>
            <wp:positionH relativeFrom="column">
              <wp:posOffset>4591050</wp:posOffset>
            </wp:positionH>
            <wp:positionV relativeFrom="paragraph">
              <wp:posOffset>50165</wp:posOffset>
            </wp:positionV>
            <wp:extent cx="1769110" cy="3146425"/>
            <wp:effectExtent l="0" t="0" r="2540" b="0"/>
            <wp:wrapTight wrapText="bothSides">
              <wp:wrapPolygon edited="0">
                <wp:start x="0" y="0"/>
                <wp:lineTo x="0" y="21447"/>
                <wp:lineTo x="21398" y="21447"/>
                <wp:lineTo x="21398" y="0"/>
                <wp:lineTo x="0" y="0"/>
              </wp:wrapPolygon>
            </wp:wrapTight>
            <wp:docPr id="11" name="Picture 11" descr="C:\Users\1383504\AppData\Local\Microsoft\Windows\Temporary Internet Files\Content.Word\Screenshot_20170427-10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1383504\AppData\Local\Microsoft\Windows\Temporary Internet Files\Content.Word\Screenshot_20170427-10455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51D">
        <w:rPr>
          <w:rFonts w:ascii="Helvetica" w:hAnsi="Helvetica" w:cs="Helvetica"/>
          <w:b/>
          <w:bCs/>
          <w:color w:val="111111"/>
        </w:rPr>
        <w:t>1.</w:t>
      </w:r>
      <w:r w:rsidR="00A0251D">
        <w:rPr>
          <w:color w:val="111111"/>
          <w:sz w:val="14"/>
          <w:szCs w:val="14"/>
          <w:bdr w:val="none" w:sz="0" w:space="0" w:color="auto" w:frame="1"/>
        </w:rPr>
        <w:t>      </w:t>
      </w:r>
      <w:r w:rsidR="00A0251D">
        <w:rPr>
          <w:rStyle w:val="apple-converted-space"/>
          <w:rFonts w:ascii="Helvetica" w:eastAsiaTheme="majorEastAsia" w:hAnsi="Helvetica" w:cs="Helvetica"/>
          <w:color w:val="111111"/>
        </w:rPr>
        <w:t> </w:t>
      </w:r>
      <w:r w:rsidR="00A0251D">
        <w:rPr>
          <w:rFonts w:ascii="Helvetica" w:hAnsi="Helvetica" w:cs="Helvetica"/>
          <w:b/>
          <w:bCs/>
          <w:color w:val="111111"/>
        </w:rPr>
        <w:t>12. S</w:t>
      </w:r>
      <w:r w:rsidR="00A0251D"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prite</w:t>
      </w:r>
      <w:r w:rsidR="00A0251D"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 w:rsidR="00A0251D">
        <w:rPr>
          <w:rFonts w:ascii="Helvetica" w:hAnsi="Helvetica" w:cs="Helvetica"/>
          <w:b/>
          <w:bCs/>
          <w:color w:val="111111"/>
        </w:rPr>
        <w:t>- animation (parts of bitmap)</w:t>
      </w:r>
      <w:r w:rsidR="00A0251D">
        <w:rPr>
          <w:rStyle w:val="apple-converted-space"/>
          <w:rFonts w:ascii="Helvetica" w:eastAsiaTheme="majorEastAsia" w:hAnsi="Helvetica" w:cs="Helvetica"/>
          <w:color w:val="111111"/>
        </w:rPr>
        <w:t> </w:t>
      </w:r>
      <w:r w:rsidR="00A0251D">
        <w:rPr>
          <w:rFonts w:ascii="Helvetica" w:hAnsi="Helvetica" w:cs="Helvetica"/>
          <w:color w:val="111111"/>
        </w:rPr>
        <w:t>*</w:t>
      </w:r>
      <w:r w:rsidRPr="00AE73C0">
        <w:t xml:space="preserve"> </w:t>
      </w:r>
      <w:r w:rsidRPr="00AE73C0">
        <w:object w:dxaOrig="1020" w:dyaOrig="811" w14:anchorId="7A511BFD">
          <v:shape id="_x0000_i1028" type="#_x0000_t75" style="width:51pt;height:40.5pt" o:ole="">
            <v:imagedata r:id="rId29" o:title=""/>
          </v:shape>
          <o:OLEObject Type="Embed" ProgID="Package" ShapeID="_x0000_i1028" DrawAspect="Content" ObjectID="_1555314803" r:id="rId30"/>
        </w:object>
      </w:r>
    </w:p>
    <w:p w14:paraId="7BF59663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Use this</w:t>
      </w:r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hyperlink r:id="rId31" w:history="1">
        <w:r>
          <w:rPr>
            <w:rStyle w:val="Hyperlink"/>
            <w:rFonts w:ascii="inherit" w:eastAsiaTheme="majorEastAsia" w:hAnsi="inherit" w:cs="Helvetica"/>
            <w:color w:val="1C8A8A"/>
            <w:sz w:val="20"/>
            <w:szCs w:val="20"/>
            <w:bdr w:val="none" w:sz="0" w:space="0" w:color="auto" w:frame="1"/>
          </w:rPr>
          <w:t>link</w:t>
        </w:r>
      </w:hyperlink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create a set of icons to simulate animation.</w:t>
      </w:r>
    </w:p>
    <w:p w14:paraId="1797452F" w14:textId="2D580540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(</w:t>
      </w:r>
      <w:hyperlink r:id="rId32" w:history="1">
        <w:r>
          <w:rPr>
            <w:rStyle w:val="Hyperlink"/>
            <w:rFonts w:ascii="inherit" w:eastAsiaTheme="majorEastAsia" w:hAnsi="inherit" w:cs="Helvetica"/>
            <w:color w:val="1C8A8A"/>
            <w:sz w:val="20"/>
            <w:szCs w:val="20"/>
            <w:bdr w:val="none" w:sz="0" w:space="0" w:color="auto" w:frame="1"/>
          </w:rPr>
          <w:t>Advanced icons</w:t>
        </w:r>
      </w:hyperlink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)</w:t>
      </w:r>
    </w:p>
    <w:p w14:paraId="2145E13C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Replace your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heroBmp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with this .png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file.</w:t>
      </w:r>
    </w:p>
    <w:p w14:paraId="10DE8760" w14:textId="2AE1E4AC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Add code to display one icon at a time. Then cycle through a row of icons.</w:t>
      </w:r>
    </w:p>
    <w:p w14:paraId="43FC39C7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Add static constants for the number of rows and columns (value will be constant for all sprites)</w:t>
      </w:r>
    </w:p>
    <w:p w14:paraId="3E416135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and instantiate an int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currentFrame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at 0.</w:t>
      </w:r>
    </w:p>
    <w:p w14:paraId="6D3B06E4" w14:textId="7BD8069E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two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ints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represent the width and height of one icon (1 figure in bitmap of images)(iWidth,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iHeight)</w:t>
      </w:r>
    </w:p>
    <w:p w14:paraId="0C845477" w14:textId="78B4FEC9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 constructor, calculate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iWidth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of each icon by dividing the width of bitmap by number of columns.</w:t>
      </w:r>
    </w:p>
    <w:p w14:paraId="4BA9019E" w14:textId="103E9F68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 constructor, calculate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iHeight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of each icon by dividing the height of bitmap by number of rows</w:t>
      </w:r>
    </w:p>
    <w:p w14:paraId="2DAFE091" w14:textId="30F1B275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 update(), increment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currentFrame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by 1 (remember to use modular division to control your range)</w:t>
      </w:r>
    </w:p>
    <w:p w14:paraId="4F46F02B" w14:textId="192BED33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{Source rectangle represents a portion of</w:t>
      </w:r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r>
        <w:rPr>
          <w:rFonts w:ascii="inherit" w:hAnsi="inherit" w:cs="Helvetica"/>
          <w:color w:val="111111"/>
          <w:sz w:val="20"/>
          <w:szCs w:val="20"/>
          <w:bdr w:val="none" w:sz="0" w:space="0" w:color="auto" w:frame="1"/>
        </w:rPr>
        <w:t>heroBmp</w:t>
      </w:r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r>
        <w:rPr>
          <w:rFonts w:ascii="Helvetica" w:hAnsi="Helvetica" w:cs="Helvetica"/>
          <w:color w:val="111111"/>
        </w:rPr>
        <w:t>that will be drawn. 1 icon of 12 available in</w:t>
      </w:r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r>
        <w:rPr>
          <w:rFonts w:ascii="inherit" w:hAnsi="inherit" w:cs="Helvetica"/>
          <w:color w:val="111111"/>
          <w:sz w:val="20"/>
          <w:szCs w:val="20"/>
          <w:bdr w:val="none" w:sz="0" w:space="0" w:color="auto" w:frame="1"/>
        </w:rPr>
        <w:t>heroBmp</w:t>
      </w:r>
      <w:r>
        <w:rPr>
          <w:rFonts w:ascii="Helvetica" w:hAnsi="Helvetica" w:cs="Helvetica"/>
          <w:color w:val="111111"/>
        </w:rPr>
        <w:t>.}</w:t>
      </w:r>
    </w:p>
    <w:p w14:paraId="6F788520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 draw(), declare and instantiate int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srcX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define the x value of the rectangle of each icon based on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currentFrame</w:t>
      </w:r>
    </w:p>
    <w:p w14:paraId="7D97FEDA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Declare and instantiate int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srcY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define the y value for row 2.</w:t>
      </w:r>
    </w:p>
    <w:p w14:paraId="4B18F67E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lastRenderedPageBreak/>
        <w:t>                Declare and instantiate the source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Rect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using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srcX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and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srcY.</w:t>
      </w:r>
    </w:p>
    <w:p w14:paraId="17B51F03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Draw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heroBmp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using the source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Rect.</w:t>
      </w:r>
    </w:p>
    <w:p w14:paraId="17785F30" w14:textId="77777777" w:rsidR="00AE73C0" w:rsidRDefault="00AE73C0" w:rsidP="00AE73C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Sprite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RectF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Sprite (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left,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top,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right,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>bottom, Bitmap heroBMP)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(left, top, right, bottom);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heroBMP;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iWidth </w:t>
      </w:r>
      <w:r>
        <w:rPr>
          <w:color w:val="000000"/>
          <w:sz w:val="18"/>
          <w:szCs w:val="18"/>
        </w:rPr>
        <w:t xml:space="preserve">= heroBMP.getWidth() / </w:t>
      </w:r>
      <w:r>
        <w:rPr>
          <w:i/>
          <w:iCs/>
          <w:color w:val="660E7A"/>
          <w:sz w:val="18"/>
          <w:szCs w:val="18"/>
        </w:rPr>
        <w:t>BMP_COLS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//Calculate width of 1 icon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iHeight </w:t>
      </w:r>
      <w:r>
        <w:rPr>
          <w:color w:val="000000"/>
          <w:sz w:val="18"/>
          <w:szCs w:val="18"/>
        </w:rPr>
        <w:t xml:space="preserve">= heroBMP.getHeight() / </w:t>
      </w:r>
      <w:r>
        <w:rPr>
          <w:b/>
          <w:bCs/>
          <w:i/>
          <w:iCs/>
          <w:color w:val="660E7A"/>
          <w:sz w:val="18"/>
          <w:szCs w:val="18"/>
        </w:rPr>
        <w:t>BMP_ROWS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//Calculate height of 1 icon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Creator &lt;RectF&gt; </w:t>
      </w:r>
      <w:r>
        <w:rPr>
          <w:b/>
          <w:bCs/>
          <w:i/>
          <w:iCs/>
          <w:color w:val="660E7A"/>
          <w:sz w:val="18"/>
          <w:szCs w:val="18"/>
        </w:rPr>
        <w:t xml:space="preserve">CREATOR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 and instantiate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//Received bitmap stores instance heroBMP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BMP_ROWS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//Number of rows on sprite sheet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int </w:t>
      </w:r>
      <w:r>
        <w:rPr>
          <w:i/>
          <w:iCs/>
          <w:color w:val="660E7A"/>
          <w:sz w:val="18"/>
          <w:szCs w:val="18"/>
        </w:rPr>
        <w:t xml:space="preserve">BMP_COLS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//Number of columns on sprite sheet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//Frame to be drawn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iWidth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//Dimensions of 1 icon on sprite sheet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update(Canvas c)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right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&gt;= c.getWidth()) {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*=-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;} </w:t>
      </w:r>
      <w:r>
        <w:rPr>
          <w:i/>
          <w:iCs/>
          <w:color w:val="808080"/>
          <w:sz w:val="18"/>
          <w:szCs w:val="18"/>
        </w:rPr>
        <w:t>//Invert xSpeed and ySpeed when boundaries reached (bounce off walls)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left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&lt;=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bottom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&gt;= c.getHeight()) {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top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 xml:space="preserve">&lt;=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offset(</w:t>
      </w:r>
      <w:r>
        <w:rPr>
          <w:b/>
          <w:bCs/>
          <w:color w:val="660E7A"/>
          <w:sz w:val="18"/>
          <w:szCs w:val="18"/>
        </w:rPr>
        <w:t>xSpeed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ySpeed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//Increment x and y directions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>= ++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% </w:t>
      </w:r>
      <w:r>
        <w:rPr>
          <w:i/>
          <w:iCs/>
          <w:color w:val="660E7A"/>
          <w:sz w:val="18"/>
          <w:szCs w:val="18"/>
        </w:rPr>
        <w:t>BMP_COLS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//Advanced to next frame, returns to 0 when past max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draw(Canvas c)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srcX =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* </w:t>
      </w:r>
      <w:r>
        <w:rPr>
          <w:b/>
          <w:bCs/>
          <w:color w:val="660E7A"/>
          <w:sz w:val="18"/>
          <w:szCs w:val="18"/>
        </w:rPr>
        <w:t>iWidth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//Set x of current icon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srcY = </w:t>
      </w:r>
      <w:r>
        <w:rPr>
          <w:color w:val="0000FF"/>
          <w:sz w:val="18"/>
          <w:szCs w:val="18"/>
        </w:rPr>
        <w:t xml:space="preserve">1 </w:t>
      </w:r>
      <w:r>
        <w:rPr>
          <w:color w:val="000000"/>
          <w:sz w:val="18"/>
          <w:szCs w:val="18"/>
        </w:rPr>
        <w:t xml:space="preserve">*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//Set y to 2 rows of icons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Rect src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Rect(srcX, srcY, srcX + </w:t>
      </w:r>
      <w:r>
        <w:rPr>
          <w:b/>
          <w:bCs/>
          <w:color w:val="660E7A"/>
          <w:sz w:val="18"/>
          <w:szCs w:val="18"/>
        </w:rPr>
        <w:t>iWidth</w:t>
      </w:r>
      <w:r>
        <w:rPr>
          <w:color w:val="000000"/>
          <w:sz w:val="18"/>
          <w:szCs w:val="18"/>
        </w:rPr>
        <w:t xml:space="preserve">, srcY +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//Define rectangle to be drawn (1 icon)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update(c); </w:t>
      </w:r>
      <w:r>
        <w:rPr>
          <w:i/>
          <w:iCs/>
          <w:color w:val="808080"/>
          <w:sz w:val="18"/>
          <w:szCs w:val="18"/>
        </w:rPr>
        <w:t>//Modify Sprite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c.drawBitmap(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, src,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67F55443" w14:textId="77777777" w:rsidR="00AE73C0" w:rsidRDefault="00AE73C0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1A736466" w14:textId="17F09ADD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noProof/>
          <w:color w:val="FF0000"/>
          <w:sz w:val="20"/>
          <w:szCs w:val="20"/>
          <w:bdr w:val="none" w:sz="0" w:space="0" w:color="auto" w:frame="1"/>
        </w:rPr>
        <mc:AlternateContent>
          <mc:Choice Requires="wps">
            <w:drawing>
              <wp:inline distT="0" distB="0" distL="0" distR="0" wp14:anchorId="38138C77" wp14:editId="45D1AD42">
                <wp:extent cx="5715000" cy="2219325"/>
                <wp:effectExtent l="0" t="0" r="0" b="0"/>
                <wp:docPr id="7" name="Rectangle 7" descr="https://fcps.blackboard.com/bbcswebdav/pid-6894680-dt-announcement-rid-31656188_2/xid-31656188_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15000" cy="221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99E72" id="Rectangle 7" o:spid="_x0000_s1026" alt="https://fcps.blackboard.com/bbcswebdav/pid-6894680-dt-announcement-rid-31656188_2/xid-31656188_2" style="width:450pt;height:17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</w:p>
    <w:p w14:paraId="57DF5A45" w14:textId="4338FBDB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ind w:hanging="36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b/>
          <w:bCs/>
          <w:color w:val="111111"/>
        </w:rPr>
        <w:t>1.</w:t>
      </w:r>
      <w:r>
        <w:rPr>
          <w:color w:val="111111"/>
          <w:sz w:val="14"/>
          <w:szCs w:val="14"/>
          <w:bdr w:val="none" w:sz="0" w:space="0" w:color="auto" w:frame="1"/>
        </w:rPr>
        <w:t>      </w:t>
      </w:r>
      <w:r>
        <w:rPr>
          <w:rStyle w:val="apple-converted-space"/>
          <w:rFonts w:ascii="Helvetica" w:eastAsiaTheme="majorEastAsia" w:hAnsi="Helvetica" w:cs="Helvetica"/>
          <w:color w:val="111111"/>
        </w:rPr>
        <w:t> </w:t>
      </w:r>
      <w:r>
        <w:rPr>
          <w:rFonts w:ascii="Helvetica" w:hAnsi="Helvetica" w:cs="Helvetica"/>
          <w:b/>
          <w:bCs/>
          <w:color w:val="111111"/>
        </w:rPr>
        <w:t>13. S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prite</w:t>
      </w:r>
      <w:r>
        <w:rPr>
          <w:rStyle w:val="apple-converted-space"/>
          <w:rFonts w:ascii="inherit" w:eastAsiaTheme="majorEastAsia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-</w:t>
      </w:r>
      <w:r>
        <w:rPr>
          <w:rStyle w:val="apple-converted-space"/>
          <w:rFonts w:ascii="inherit" w:eastAsiaTheme="majorEastAsia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rnd</w:t>
      </w:r>
      <w:r>
        <w:rPr>
          <w:rStyle w:val="apple-converted-space"/>
          <w:rFonts w:ascii="inherit" w:eastAsiaTheme="majorEastAsia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speed*</w:t>
      </w:r>
      <w:r w:rsidR="00AE73C0" w:rsidRPr="00AE73C0">
        <w:t xml:space="preserve"> </w:t>
      </w:r>
      <w:r w:rsidR="00AE73C0" w:rsidRPr="00AE73C0"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object w:dxaOrig="1020" w:dyaOrig="811" w14:anchorId="10D34EE0">
          <v:shape id="_x0000_i1029" type="#_x0000_t75" style="width:51pt;height:40.5pt" o:ole="">
            <v:imagedata r:id="rId33" o:title=""/>
          </v:shape>
          <o:OLEObject Type="Embed" ProgID="Package" ShapeID="_x0000_i1029" DrawAspect="Content" ObjectID="_1555314804" r:id="rId34"/>
        </w:object>
      </w:r>
    </w:p>
    <w:p w14:paraId="2E96F244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lastRenderedPageBreak/>
        <w:t>Add random speed.</w:t>
      </w:r>
    </w:p>
    <w:p w14:paraId="6FD8F570" w14:textId="77777777" w:rsidR="00A0251D" w:rsidRDefault="00A0251D" w:rsidP="00A0251D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 the constructor, generate a random speed for each sprite.</w:t>
      </w:r>
    </w:p>
    <w:p w14:paraId="6F97A702" w14:textId="77777777" w:rsidR="00AE73C0" w:rsidRDefault="00AE73C0" w:rsidP="00AE73C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android.graphics.Canvas;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android.graphics.Rect;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android.graphics.RectF;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4/25/2017.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Sprite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RectF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Sprite (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left,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top,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right,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>bottom, Bitmap heroBMP)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(left, top, right, bottom);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heroBMP;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FFE4FF"/>
        </w:rPr>
        <w:t>iWidth</w:t>
      </w:r>
      <w:r>
        <w:rPr>
          <w:color w:val="000000"/>
          <w:sz w:val="18"/>
          <w:szCs w:val="18"/>
        </w:rPr>
        <w:t xml:space="preserve"> = heroBMP.getWidth() / </w:t>
      </w:r>
      <w:r>
        <w:rPr>
          <w:i/>
          <w:iCs/>
          <w:color w:val="660E7A"/>
          <w:sz w:val="18"/>
          <w:szCs w:val="18"/>
        </w:rPr>
        <w:t>BMP_COLS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//Calculate width of 1 icon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iHeight </w:t>
      </w:r>
      <w:r>
        <w:rPr>
          <w:color w:val="000000"/>
          <w:sz w:val="18"/>
          <w:szCs w:val="18"/>
        </w:rPr>
        <w:t xml:space="preserve">= heroBMP.getHeight() / </w:t>
      </w:r>
      <w:r>
        <w:rPr>
          <w:b/>
          <w:bCs/>
          <w:i/>
          <w:iCs/>
          <w:color w:val="660E7A"/>
          <w:sz w:val="18"/>
          <w:szCs w:val="18"/>
        </w:rPr>
        <w:t>BMP_ROWS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//Calculate height of 1 icon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Creator &lt;RectF&gt; </w:t>
      </w:r>
      <w:r>
        <w:rPr>
          <w:b/>
          <w:bCs/>
          <w:i/>
          <w:iCs/>
          <w:color w:val="660E7A"/>
          <w:sz w:val="18"/>
          <w:szCs w:val="18"/>
        </w:rPr>
        <w:t xml:space="preserve">CREATOR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=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)(Math.</w:t>
      </w:r>
      <w:r>
        <w:rPr>
          <w:i/>
          <w:iCs/>
          <w:color w:val="000000"/>
          <w:sz w:val="18"/>
          <w:szCs w:val="18"/>
        </w:rPr>
        <w:t>random</w:t>
      </w:r>
      <w:r>
        <w:rPr>
          <w:color w:val="000000"/>
          <w:sz w:val="18"/>
          <w:szCs w:val="18"/>
        </w:rPr>
        <w:t xml:space="preserve">() * </w:t>
      </w:r>
      <w:r>
        <w:rPr>
          <w:color w:val="0000FF"/>
          <w:sz w:val="18"/>
          <w:szCs w:val="18"/>
        </w:rPr>
        <w:t xml:space="preserve">51 </w:t>
      </w:r>
      <w:r>
        <w:rPr>
          <w:color w:val="000000"/>
          <w:sz w:val="18"/>
          <w:szCs w:val="18"/>
        </w:rPr>
        <w:t xml:space="preserve">- </w:t>
      </w:r>
      <w:r>
        <w:rPr>
          <w:color w:val="0000FF"/>
          <w:sz w:val="18"/>
          <w:szCs w:val="18"/>
        </w:rPr>
        <w:t>25</w:t>
      </w:r>
      <w:r>
        <w:rPr>
          <w:color w:val="000000"/>
          <w:sz w:val="18"/>
          <w:szCs w:val="18"/>
        </w:rPr>
        <w:t xml:space="preserve">),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=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)(Math.</w:t>
      </w:r>
      <w:r>
        <w:rPr>
          <w:i/>
          <w:iCs/>
          <w:color w:val="000000"/>
          <w:sz w:val="18"/>
          <w:szCs w:val="18"/>
        </w:rPr>
        <w:t>random</w:t>
      </w:r>
      <w:r>
        <w:rPr>
          <w:color w:val="000000"/>
          <w:sz w:val="18"/>
          <w:szCs w:val="18"/>
        </w:rPr>
        <w:t xml:space="preserve">() * </w:t>
      </w:r>
      <w:r>
        <w:rPr>
          <w:color w:val="0000FF"/>
          <w:sz w:val="18"/>
          <w:szCs w:val="18"/>
        </w:rPr>
        <w:t xml:space="preserve">51 </w:t>
      </w:r>
      <w:r>
        <w:rPr>
          <w:color w:val="000000"/>
          <w:sz w:val="18"/>
          <w:szCs w:val="18"/>
        </w:rPr>
        <w:t xml:space="preserve">- </w:t>
      </w:r>
      <w:r>
        <w:rPr>
          <w:color w:val="0000FF"/>
          <w:sz w:val="18"/>
          <w:szCs w:val="18"/>
        </w:rPr>
        <w:t>25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//Random intSpeed from -25 to 25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//Received bitmap stores instance heroBMP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BMP_ROWS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//Number of rows on sprite sheet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int </w:t>
      </w:r>
      <w:r>
        <w:rPr>
          <w:i/>
          <w:iCs/>
          <w:color w:val="660E7A"/>
          <w:sz w:val="18"/>
          <w:szCs w:val="18"/>
        </w:rPr>
        <w:t xml:space="preserve">BMP_COLS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//Number of columns on sprite sheet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//Frame to be drawn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color w:val="000000"/>
          <w:sz w:val="18"/>
          <w:szCs w:val="18"/>
          <w:shd w:val="clear" w:color="auto" w:fill="E4E4FF"/>
        </w:rPr>
        <w:t>iWidth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//Dimensions of 1 icon on sprite sheet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update(Canvas c)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right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&gt;= c.getWidth()) {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*=-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;} </w:t>
      </w:r>
      <w:r>
        <w:rPr>
          <w:i/>
          <w:iCs/>
          <w:color w:val="808080"/>
          <w:sz w:val="18"/>
          <w:szCs w:val="18"/>
        </w:rPr>
        <w:t>//Invert xSpeed and ySpeed when boundaries reached (bounce off walls)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left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&lt;=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bottom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&gt;= c.getHeight()) {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top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 xml:space="preserve">&lt;=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>*=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    offset(</w:t>
      </w:r>
      <w:r>
        <w:rPr>
          <w:b/>
          <w:bCs/>
          <w:color w:val="660E7A"/>
          <w:sz w:val="18"/>
          <w:szCs w:val="18"/>
        </w:rPr>
        <w:t>xSpeed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ySpeed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//Increment x and y directions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>= ++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% </w:t>
      </w:r>
      <w:r>
        <w:rPr>
          <w:i/>
          <w:iCs/>
          <w:color w:val="660E7A"/>
          <w:sz w:val="18"/>
          <w:szCs w:val="18"/>
        </w:rPr>
        <w:t>BMP_COLS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//Advanced to next frame, returns to 0 when past max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draw(Canvas c)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srcX = </w:t>
      </w:r>
      <w:r>
        <w:rPr>
          <w:b/>
          <w:bCs/>
          <w:color w:val="660E7A"/>
          <w:sz w:val="18"/>
          <w:szCs w:val="18"/>
        </w:rPr>
        <w:t xml:space="preserve">currentFrame </w:t>
      </w:r>
      <w:r>
        <w:rPr>
          <w:color w:val="000000"/>
          <w:sz w:val="18"/>
          <w:szCs w:val="18"/>
        </w:rPr>
        <w:t xml:space="preserve">* </w:t>
      </w:r>
      <w:r>
        <w:rPr>
          <w:color w:val="000000"/>
          <w:sz w:val="18"/>
          <w:szCs w:val="18"/>
          <w:shd w:val="clear" w:color="auto" w:fill="E4E4FF"/>
        </w:rPr>
        <w:t>iWidth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//Set x of current icon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srcY = </w:t>
      </w:r>
      <w:r>
        <w:rPr>
          <w:color w:val="0000FF"/>
          <w:sz w:val="18"/>
          <w:szCs w:val="18"/>
        </w:rPr>
        <w:t xml:space="preserve">1 </w:t>
      </w:r>
      <w:r>
        <w:rPr>
          <w:color w:val="000000"/>
          <w:sz w:val="18"/>
          <w:szCs w:val="18"/>
        </w:rPr>
        <w:t xml:space="preserve">*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//Set y to 2 rows of icons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Rect src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Rect(srcX, srcY, srcX + </w:t>
      </w:r>
      <w:r>
        <w:rPr>
          <w:color w:val="000000"/>
          <w:sz w:val="18"/>
          <w:szCs w:val="18"/>
          <w:shd w:val="clear" w:color="auto" w:fill="E4E4FF"/>
        </w:rPr>
        <w:t>iWidth</w:t>
      </w:r>
      <w:r>
        <w:rPr>
          <w:color w:val="000000"/>
          <w:sz w:val="18"/>
          <w:szCs w:val="18"/>
        </w:rPr>
        <w:t xml:space="preserve">, srcY + </w:t>
      </w:r>
      <w:r>
        <w:rPr>
          <w:b/>
          <w:bCs/>
          <w:color w:val="660E7A"/>
          <w:sz w:val="18"/>
          <w:szCs w:val="18"/>
        </w:rPr>
        <w:t>iHeight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//Define rectangle to be drawn (1 icon)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update(c); </w:t>
      </w:r>
      <w:r>
        <w:rPr>
          <w:i/>
          <w:iCs/>
          <w:color w:val="808080"/>
          <w:sz w:val="18"/>
          <w:szCs w:val="18"/>
        </w:rPr>
        <w:t>//Modify Sprite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c.drawBitmap(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, src,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1025885F" w14:textId="77777777" w:rsidR="00AE73C0" w:rsidRDefault="00AE73C0" w:rsidP="00A025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38FE8E4C" w14:textId="77777777" w:rsidR="00806B39" w:rsidRDefault="00806B39" w:rsidP="002B23C3">
      <w:pPr>
        <w:pStyle w:val="Title"/>
      </w:pPr>
    </w:p>
    <w:p w14:paraId="5FF1D8BD" w14:textId="77777777" w:rsidR="00AE73C0" w:rsidRDefault="00AE73C0" w:rsidP="00AE73C0"/>
    <w:p w14:paraId="5C14B895" w14:textId="77777777" w:rsidR="00AE73C0" w:rsidRDefault="00AE73C0" w:rsidP="00AE73C0"/>
    <w:p w14:paraId="21FA0885" w14:textId="77777777" w:rsidR="00AE73C0" w:rsidRPr="00AE73C0" w:rsidRDefault="00AE73C0" w:rsidP="00AE73C0"/>
    <w:p w14:paraId="50ED247B" w14:textId="77777777" w:rsidR="00150757" w:rsidRDefault="002B23C3" w:rsidP="002B23C3">
      <w:pPr>
        <w:pStyle w:val="Title"/>
      </w:pPr>
      <w:r>
        <w:t>Daily Journal</w:t>
      </w:r>
      <w:r>
        <w:tab/>
      </w:r>
      <w:r>
        <w:tab/>
      </w:r>
    </w:p>
    <w:p w14:paraId="1737CCB8" w14:textId="77777777" w:rsidR="00150757" w:rsidRDefault="002B23C3" w:rsidP="002B23C3">
      <w:pPr>
        <w:pStyle w:val="Title"/>
      </w:pPr>
      <w:r>
        <w:t>Name</w:t>
      </w:r>
      <w:r w:rsidR="00150757">
        <w:t xml:space="preserve"> Dennis Nguyen </w:t>
      </w:r>
      <w:r>
        <w:tab/>
      </w:r>
      <w:r>
        <w:tab/>
      </w:r>
      <w:r>
        <w:tab/>
      </w:r>
      <w:r>
        <w:tab/>
      </w:r>
    </w:p>
    <w:p w14:paraId="41C7FB8F" w14:textId="584F12D5" w:rsidR="002B23C3" w:rsidRDefault="002B23C3" w:rsidP="002B23C3">
      <w:pPr>
        <w:pStyle w:val="Title"/>
      </w:pPr>
      <w:r>
        <w:t>Date</w:t>
      </w:r>
      <w:r w:rsidR="00150757">
        <w:t xml:space="preserve"> April 25, 2017</w:t>
      </w:r>
    </w:p>
    <w:p w14:paraId="300A6542" w14:textId="77777777" w:rsidR="002B23C3" w:rsidRPr="00A061B2" w:rsidRDefault="002B23C3" w:rsidP="002B23C3">
      <w:pPr>
        <w:pStyle w:val="Heading2"/>
      </w:pPr>
      <w:r>
        <w:t>Required work:</w:t>
      </w:r>
    </w:p>
    <w:p w14:paraId="2CD50A45" w14:textId="45026052" w:rsidR="002B23C3" w:rsidRPr="002B23C3" w:rsidRDefault="002B23C3" w:rsidP="002B23C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11111"/>
          <w:szCs w:val="24"/>
          <w:lang w:bidi="ar-SA"/>
        </w:rPr>
      </w:pPr>
      <w:r w:rsidRPr="002B23C3">
        <w:rPr>
          <w:rFonts w:ascii="Helvetica" w:eastAsia="Times New Roman" w:hAnsi="Helvetica" w:cs="Times New Roman"/>
          <w:color w:val="111111"/>
          <w:szCs w:val="24"/>
          <w:lang w:bidi="ar-SA"/>
        </w:rPr>
        <w:t> </w:t>
      </w:r>
      <w:r w:rsidRPr="002B23C3">
        <w:rPr>
          <w:rFonts w:ascii="Helvetica" w:eastAsia="Times New Roman" w:hAnsi="Helvetica" w:cs="Times New Roman"/>
          <w:b/>
          <w:bCs/>
          <w:color w:val="111111"/>
          <w:szCs w:val="24"/>
          <w:lang w:bidi="ar-SA"/>
        </w:rPr>
        <w:t>8. </w:t>
      </w:r>
      <w:r w:rsidRPr="002B23C3">
        <w:rPr>
          <w:rFonts w:ascii="inherit" w:eastAsia="Times New Roman" w:hAnsi="inherit" w:cs="Times New Roman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LoopThread</w:t>
      </w:r>
      <w:r w:rsidRPr="002B23C3">
        <w:rPr>
          <w:rFonts w:ascii="Helvetica" w:eastAsia="Times New Roman" w:hAnsi="Helvetica" w:cs="Times New Roman"/>
          <w:b/>
          <w:bCs/>
          <w:color w:val="111111"/>
          <w:szCs w:val="24"/>
          <w:lang w:bidi="ar-SA"/>
        </w:rPr>
        <w:t> - w/</w:t>
      </w:r>
      <w:r w:rsidRPr="002B23C3">
        <w:rPr>
          <w:rFonts w:ascii="inherit" w:eastAsia="Times New Roman" w:hAnsi="inherit" w:cs="Times New Roman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FramesPerSecond</w:t>
      </w:r>
      <w:r w:rsidR="00150757" w:rsidRPr="00150757">
        <w:t xml:space="preserve"> </w:t>
      </w:r>
      <w:r w:rsidR="00150757" w:rsidRPr="00150757">
        <w:rPr>
          <w:rFonts w:ascii="inherit" w:eastAsia="Times New Roman" w:hAnsi="inherit" w:cs="Times New Roman"/>
          <w:b/>
          <w:bCs/>
          <w:color w:val="111111"/>
          <w:sz w:val="20"/>
          <w:szCs w:val="20"/>
          <w:bdr w:val="none" w:sz="0" w:space="0" w:color="auto" w:frame="1"/>
          <w:lang w:bidi="ar-SA"/>
        </w:rPr>
        <w:object w:dxaOrig="1666" w:dyaOrig="811" w14:anchorId="4637AF05">
          <v:shape id="_x0000_i1030" type="#_x0000_t75" style="width:83.25pt;height:40.5pt" o:ole="">
            <v:imagedata r:id="rId35" o:title=""/>
          </v:shape>
          <o:OLEObject Type="Embed" ProgID="Package" ShapeID="_x0000_i1030" DrawAspect="Content" ObjectID="_1555314805" r:id="rId36"/>
        </w:object>
      </w:r>
    </w:p>
    <w:p w14:paraId="03F7D48F" w14:textId="77777777" w:rsidR="002B23C3" w:rsidRPr="002B23C3" w:rsidRDefault="002B23C3" w:rsidP="002B23C3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Add a timer to maintain consistent timing between movements.</w:t>
      </w:r>
    </w:p>
    <w:p w14:paraId="55A21D1B" w14:textId="77777777" w:rsidR="002B23C3" w:rsidRPr="002B23C3" w:rsidRDefault="002B23C3" w:rsidP="002B23C3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Declare and instantiate class constant called FPS =10.</w:t>
      </w:r>
    </w:p>
    <w:p w14:paraId="01F00251" w14:textId="3DD12B79" w:rsidR="002B23C3" w:rsidRPr="002B23C3" w:rsidRDefault="002B23C3" w:rsidP="002B23C3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In run(), declare and instantiate a long called ticksPS to 1000 divided by FPS.</w:t>
      </w:r>
    </w:p>
    <w:p w14:paraId="04907E99" w14:textId="77777777" w:rsidR="002B23C3" w:rsidRPr="002B23C3" w:rsidRDefault="002B23C3" w:rsidP="002B23C3">
      <w:pPr>
        <w:numPr>
          <w:ilvl w:val="1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 Declare longs called startTime and sleepTime.</w:t>
      </w:r>
    </w:p>
    <w:p w14:paraId="36555839" w14:textId="77777777" w:rsidR="002B23C3" w:rsidRPr="002B23C3" w:rsidRDefault="002B23C3" w:rsidP="002B23C3">
      <w:pPr>
        <w:numPr>
          <w:ilvl w:val="1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 After c is declared, instantiate the startTime.</w:t>
      </w:r>
    </w:p>
    <w:p w14:paraId="032655BB" w14:textId="77777777" w:rsidR="002B23C3" w:rsidRPr="002B23C3" w:rsidRDefault="002B23C3" w:rsidP="002B23C3">
      <w:pPr>
        <w:numPr>
          <w:ilvl w:val="1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 Instantiate sleepTime as ticksPS minus the amount of time that has passed</w:t>
      </w:r>
    </w:p>
    <w:p w14:paraId="730AC255" w14:textId="5D59C9F7" w:rsidR="002B23C3" w:rsidRDefault="002B23C3" w:rsidP="002B23C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android.graphics.Canvas;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4/21/2017.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Thread {</w:t>
      </w:r>
      <w:r w:rsidR="00F70C6E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DrawView obj called 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boolean </w:t>
      </w:r>
      <w:r>
        <w:rPr>
          <w:b/>
          <w:bCs/>
          <w:color w:val="660E7A"/>
          <w:sz w:val="18"/>
          <w:szCs w:val="18"/>
        </w:rPr>
        <w:t xml:space="preserve">running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 and instantiate a boolean called running to false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int </w:t>
      </w:r>
      <w:r>
        <w:rPr>
          <w:i/>
          <w:iCs/>
          <w:color w:val="660E7A"/>
          <w:sz w:val="18"/>
          <w:szCs w:val="18"/>
        </w:rPr>
        <w:t xml:space="preserve">FPS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int and instantiate to 10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LoopThread(DrawView view){ </w:t>
      </w:r>
      <w:r>
        <w:rPr>
          <w:i/>
          <w:iCs/>
          <w:color w:val="808080"/>
          <w:sz w:val="18"/>
          <w:szCs w:val="18"/>
        </w:rPr>
        <w:t>//Constructor, receives DrawView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view </w:t>
      </w:r>
      <w:r>
        <w:rPr>
          <w:color w:val="000000"/>
          <w:sz w:val="18"/>
          <w:szCs w:val="18"/>
        </w:rPr>
        <w:t xml:space="preserve">= view; </w:t>
      </w:r>
      <w:r>
        <w:rPr>
          <w:i/>
          <w:iCs/>
          <w:color w:val="808080"/>
          <w:sz w:val="18"/>
          <w:szCs w:val="18"/>
        </w:rPr>
        <w:t>//Assigns and receives DrawView into the global 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setRunning(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running) { </w:t>
      </w:r>
      <w:r>
        <w:rPr>
          <w:i/>
          <w:iCs/>
          <w:color w:val="808080"/>
          <w:sz w:val="18"/>
          <w:szCs w:val="18"/>
        </w:rPr>
        <w:t>//Setter to allow public access to boolean running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running </w:t>
      </w:r>
      <w:r>
        <w:rPr>
          <w:color w:val="000000"/>
          <w:sz w:val="18"/>
          <w:szCs w:val="18"/>
        </w:rPr>
        <w:t>= running;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run() { </w:t>
      </w:r>
      <w:r>
        <w:rPr>
          <w:i/>
          <w:iCs/>
          <w:color w:val="808080"/>
          <w:sz w:val="18"/>
          <w:szCs w:val="18"/>
        </w:rPr>
        <w:t>//Every thread must have a run method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 xml:space="preserve">tickPS = 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/</w:t>
      </w:r>
      <w:r>
        <w:rPr>
          <w:i/>
          <w:iCs/>
          <w:color w:val="660E7A"/>
          <w:sz w:val="18"/>
          <w:szCs w:val="18"/>
        </w:rPr>
        <w:t>FPS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//Number of seconds to complete each loop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startTime = System.</w:t>
      </w:r>
      <w:r>
        <w:rPr>
          <w:i/>
          <w:iCs/>
          <w:color w:val="000000"/>
          <w:sz w:val="18"/>
          <w:szCs w:val="18"/>
        </w:rPr>
        <w:t>currentTimeMillis</w:t>
      </w:r>
      <w:r>
        <w:rPr>
          <w:color w:val="000000"/>
          <w:sz w:val="18"/>
          <w:szCs w:val="18"/>
        </w:rPr>
        <w:t xml:space="preserve">(); </w:t>
      </w:r>
      <w:r>
        <w:rPr>
          <w:i/>
          <w:iCs/>
          <w:color w:val="808080"/>
          <w:sz w:val="18"/>
          <w:szCs w:val="18"/>
        </w:rPr>
        <w:t>//Current system time in milliseconds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sleepTime;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while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running</w:t>
      </w:r>
      <w:r>
        <w:rPr>
          <w:color w:val="000000"/>
          <w:sz w:val="18"/>
          <w:szCs w:val="18"/>
        </w:rPr>
        <w:t xml:space="preserve">){ </w:t>
      </w:r>
      <w:r>
        <w:rPr>
          <w:i/>
          <w:iCs/>
          <w:color w:val="808080"/>
          <w:sz w:val="18"/>
          <w:szCs w:val="18"/>
        </w:rPr>
        <w:t>//Loop as long as running is true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Canvas c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Canvas called c, local variable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c =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 xml:space="preserve">.getHolder().lockCanvas(); </w:t>
      </w:r>
      <w:r>
        <w:rPr>
          <w:i/>
          <w:iCs/>
          <w:color w:val="808080"/>
          <w:sz w:val="18"/>
          <w:szCs w:val="18"/>
        </w:rPr>
        <w:t>//Locks canvas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synchronized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>.getHolder())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 xml:space="preserve">.onDraw(c); </w:t>
      </w:r>
      <w:r>
        <w:rPr>
          <w:i/>
          <w:iCs/>
          <w:color w:val="808080"/>
          <w:sz w:val="18"/>
          <w:szCs w:val="18"/>
        </w:rPr>
        <w:t>//Calls drawView's onDraw()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b/>
          <w:bCs/>
          <w:color w:val="000080"/>
          <w:sz w:val="18"/>
          <w:szCs w:val="18"/>
        </w:rPr>
        <w:t xml:space="preserve">finally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 xml:space="preserve">(c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 { </w:t>
      </w:r>
      <w:r>
        <w:rPr>
          <w:i/>
          <w:iCs/>
          <w:color w:val="808080"/>
          <w:sz w:val="18"/>
          <w:szCs w:val="18"/>
        </w:rPr>
        <w:t>//Unlocks the canvas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>.getHolder().unlockCanvasAndPost(c);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sleepTime = tickPS - (System.</w:t>
      </w:r>
      <w:r>
        <w:rPr>
          <w:i/>
          <w:iCs/>
          <w:color w:val="000000"/>
          <w:sz w:val="18"/>
          <w:szCs w:val="18"/>
        </w:rPr>
        <w:t>currentTimeMillis</w:t>
      </w:r>
      <w:r>
        <w:rPr>
          <w:color w:val="000000"/>
          <w:sz w:val="18"/>
          <w:szCs w:val="18"/>
        </w:rPr>
        <w:t xml:space="preserve">() - startTime); </w:t>
      </w:r>
      <w:r>
        <w:rPr>
          <w:i/>
          <w:iCs/>
          <w:color w:val="808080"/>
          <w:sz w:val="18"/>
          <w:szCs w:val="18"/>
        </w:rPr>
        <w:t>//Calculate the amount of time requird to use up tickPS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(sleepTime&gt;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 </w:t>
      </w:r>
      <w:r>
        <w:rPr>
          <w:i/>
          <w:iCs/>
          <w:color w:val="000000"/>
          <w:sz w:val="18"/>
          <w:szCs w:val="18"/>
        </w:rPr>
        <w:t>sleep</w:t>
      </w:r>
      <w:r>
        <w:rPr>
          <w:color w:val="000000"/>
          <w:sz w:val="18"/>
          <w:szCs w:val="18"/>
        </w:rPr>
        <w:t xml:space="preserve">(sleepTime); </w:t>
      </w:r>
      <w:r>
        <w:rPr>
          <w:i/>
          <w:iCs/>
          <w:color w:val="808080"/>
          <w:sz w:val="18"/>
          <w:szCs w:val="18"/>
        </w:rPr>
        <w:t>//Pause to use up sleepTime</w:t>
      </w:r>
      <w:r>
        <w:rPr>
          <w:i/>
          <w:iCs/>
          <w:color w:val="808080"/>
          <w:sz w:val="18"/>
          <w:szCs w:val="18"/>
        </w:rPr>
        <w:br/>
      </w:r>
      <w:r w:rsidR="00150757">
        <w:rPr>
          <w:noProof/>
          <w:color w:val="000000"/>
          <w:sz w:val="18"/>
          <w:szCs w:val="18"/>
        </w:rPr>
        <w:drawing>
          <wp:anchor distT="0" distB="0" distL="114300" distR="114300" simplePos="0" relativeHeight="251665408" behindDoc="1" locked="0" layoutInCell="1" allowOverlap="1" wp14:anchorId="1693D414" wp14:editId="26E32CDF">
            <wp:simplePos x="0" y="0"/>
            <wp:positionH relativeFrom="margin">
              <wp:posOffset>4771390</wp:posOffset>
            </wp:positionH>
            <wp:positionV relativeFrom="paragraph">
              <wp:posOffset>0</wp:posOffset>
            </wp:positionV>
            <wp:extent cx="163893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341" y="21459"/>
                <wp:lineTo x="21341" y="0"/>
                <wp:lineTo x="0" y="0"/>
              </wp:wrapPolygon>
            </wp:wrapTight>
            <wp:docPr id="5" name="Picture 5" descr="C:\Users\1383504\Downloads\Screenshot_20170425-10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83504\Downloads\Screenshot_20170425-10402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808080"/>
          <w:sz w:val="18"/>
          <w:szCs w:val="18"/>
        </w:rPr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i/>
          <w:iCs/>
          <w:color w:val="000000"/>
          <w:sz w:val="18"/>
          <w:szCs w:val="18"/>
        </w:rPr>
        <w:t>sleep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(InterruptedException e) {}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1C7D896A" w14:textId="77777777" w:rsidR="002B23C3" w:rsidRPr="002B23C3" w:rsidRDefault="002B23C3" w:rsidP="002B23C3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</w:p>
    <w:p w14:paraId="70B3A44C" w14:textId="77777777" w:rsidR="002B23C3" w:rsidRPr="002B23C3" w:rsidRDefault="002B23C3" w:rsidP="002B23C3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Use sleep() to pause the thread until the required ticksPS has passed.  If ticksPS has already expired, pause for 10 ms</w:t>
      </w:r>
    </w:p>
    <w:p w14:paraId="4B1CF329" w14:textId="1763042A" w:rsidR="00F70C6E" w:rsidRPr="00F70C6E" w:rsidRDefault="002B23C3" w:rsidP="0015075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11111"/>
          <w:szCs w:val="24"/>
          <w:lang w:bidi="ar-SA"/>
        </w:rPr>
      </w:pPr>
      <w:r w:rsidRPr="00F70C6E">
        <w:rPr>
          <w:rFonts w:ascii="Helvetica" w:eastAsia="Times New Roman" w:hAnsi="Helvetica" w:cs="Times New Roman"/>
          <w:b/>
          <w:bCs/>
          <w:color w:val="111111"/>
          <w:szCs w:val="24"/>
          <w:lang w:bidi="ar-SA"/>
        </w:rPr>
        <w:t>9. </w:t>
      </w:r>
      <w:r w:rsidRPr="00F70C6E">
        <w:rPr>
          <w:rFonts w:ascii="inherit" w:eastAsia="Times New Roman" w:hAnsi="inherit" w:cs="Times New Roman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DrawView - w/xSpeed</w:t>
      </w:r>
      <w:r w:rsidRPr="00F70C6E">
        <w:rPr>
          <w:rFonts w:ascii="Helvetica" w:eastAsia="Times New Roman" w:hAnsi="Helvetica" w:cs="Times New Roman"/>
          <w:color w:val="111111"/>
          <w:szCs w:val="24"/>
          <w:lang w:bidi="ar-SA"/>
        </w:rPr>
        <w:t> *</w:t>
      </w:r>
      <w:r w:rsidR="00150757" w:rsidRPr="00150757">
        <w:t xml:space="preserve"> </w:t>
      </w:r>
      <w:r w:rsidR="00150757" w:rsidRPr="00150757">
        <w:rPr>
          <w:rFonts w:ascii="Helvetica" w:eastAsia="Times New Roman" w:hAnsi="Helvetica" w:cs="Times New Roman"/>
          <w:color w:val="111111"/>
          <w:szCs w:val="24"/>
          <w:lang w:bidi="ar-SA"/>
        </w:rPr>
        <w:object w:dxaOrig="1441" w:dyaOrig="811" w14:anchorId="187DFB22">
          <v:shape id="_x0000_i1031" type="#_x0000_t75" style="width:1in;height:40.5pt" o:ole="">
            <v:imagedata r:id="rId38" o:title=""/>
          </v:shape>
          <o:OLEObject Type="Embed" ProgID="Package" ShapeID="_x0000_i1031" DrawAspect="Content" ObjectID="_1555314806" r:id="rId39"/>
        </w:object>
      </w:r>
    </w:p>
    <w:p w14:paraId="097DFEF7" w14:textId="77777777" w:rsidR="002B23C3" w:rsidRPr="002B23C3" w:rsidRDefault="002B23C3" w:rsidP="002B23C3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Add speed and border check.</w:t>
      </w:r>
    </w:p>
    <w:p w14:paraId="41AAFA95" w14:textId="77777777" w:rsidR="002B23C3" w:rsidRPr="002B23C3" w:rsidRDefault="002B23C3" w:rsidP="002B23C3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Declare and instantiate global int called xSpeed to 5.</w:t>
      </w:r>
    </w:p>
    <w:p w14:paraId="575C1073" w14:textId="77777777" w:rsidR="002B23C3" w:rsidRPr="00F70C6E" w:rsidRDefault="002B23C3" w:rsidP="002B23C3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  <w:r w:rsidRPr="002B23C3">
        <w:rPr>
          <w:rFonts w:ascii="inherit" w:eastAsia="Times New Roman" w:hAnsi="inherit" w:cs="Times New Roman"/>
          <w:color w:val="FF0000"/>
          <w:sz w:val="20"/>
          <w:szCs w:val="20"/>
          <w:bdr w:val="none" w:sz="0" w:space="0" w:color="auto" w:frame="1"/>
          <w:lang w:bidi="ar-SA"/>
        </w:rPr>
        <w:t>Invert xSpeed when bmp reaches left and right boundaries.</w:t>
      </w:r>
    </w:p>
    <w:p w14:paraId="784382B6" w14:textId="77777777" w:rsidR="00F70C6E" w:rsidRDefault="00F70C6E" w:rsidP="00F70C6E">
      <w:pPr>
        <w:pStyle w:val="HTMLPreformatted"/>
        <w:numPr>
          <w:ilvl w:val="0"/>
          <w:numId w:val="20"/>
        </w:numPr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android.graphics.BitmapFactory;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android.graphics.Canvas;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android.graphics.Color;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android.view.SurfaceView;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android.view.SurfaceHolder;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4/19/2017.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SurfaceView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 Declare space for Bitmap called heroBmp, global scope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SurfaceHolder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SurfaceHolder called holder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LoopThread called loopThread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DrawView(Context context) { </w:t>
      </w:r>
      <w:r>
        <w:rPr>
          <w:i/>
          <w:iCs/>
          <w:color w:val="808080"/>
          <w:sz w:val="18"/>
          <w:szCs w:val="18"/>
        </w:rPr>
        <w:t>// Constructor because it has the same name as the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 xml:space="preserve">(context); </w:t>
      </w:r>
      <w:r>
        <w:rPr>
          <w:i/>
          <w:iCs/>
          <w:color w:val="808080"/>
          <w:sz w:val="18"/>
          <w:szCs w:val="18"/>
        </w:rPr>
        <w:t>//Calls View(context), Parent's constructor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(getResources(), R.drawable.</w:t>
      </w:r>
      <w:r>
        <w:rPr>
          <w:b/>
          <w:bCs/>
          <w:i/>
          <w:iCs/>
          <w:color w:val="660E7A"/>
          <w:sz w:val="18"/>
          <w:szCs w:val="18"/>
        </w:rPr>
        <w:t>bluejeans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heroBmp - assign to heroBmp for the first time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holder </w:t>
      </w:r>
      <w:r>
        <w:rPr>
          <w:color w:val="000000"/>
          <w:sz w:val="18"/>
          <w:szCs w:val="18"/>
        </w:rPr>
        <w:t>= getHolder();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loopThread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LoopThread(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LoopThread with the current instanc eof DrawView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>.addCallback(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SurfaceHolder.Callback()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surfaceCreated(SurfaceHolder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true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.start(); </w:t>
      </w:r>
      <w:r>
        <w:rPr>
          <w:i/>
          <w:iCs/>
          <w:color w:val="808080"/>
          <w:sz w:val="18"/>
          <w:szCs w:val="18"/>
        </w:rPr>
        <w:t>//Starts the thread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surfaceChanged(SurfaceHolder surfaceHolder,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i1,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i2)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surfaceDestroyed(SurfaceHolder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retry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boolean called retry and instantiates to true, local variable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//Sets the thread's running variable to false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(retry)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.join(); </w:t>
      </w:r>
      <w:r>
        <w:rPr>
          <w:i/>
          <w:iCs/>
          <w:color w:val="808080"/>
          <w:sz w:val="18"/>
          <w:szCs w:val="18"/>
        </w:rPr>
        <w:t>//Blocks the current thread until this instance's thread terminates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 xml:space="preserve">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(InterruptedException 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onDraw(Canvas canvas)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.onDraw(canvas);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canvas.drawColor(Color.</w:t>
      </w:r>
      <w:r>
        <w:rPr>
          <w:b/>
          <w:bCs/>
          <w:i/>
          <w:iCs/>
          <w:color w:val="660E7A"/>
          <w:sz w:val="18"/>
          <w:szCs w:val="18"/>
        </w:rPr>
        <w:t>BLACK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//Draws black over the canvas</w:t>
      </w:r>
      <w:r>
        <w:rPr>
          <w:i/>
          <w:iCs/>
          <w:color w:val="808080"/>
          <w:sz w:val="18"/>
          <w:szCs w:val="18"/>
        </w:rPr>
        <w:br/>
        <w:t xml:space="preserve">        //if (x &lt; getWidth() - heroBmp.getWidth()) x++; //If x left of edge of screen minus width of bmp, increase 1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x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.getWidth() +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&gt; getRight()) </w:t>
      </w:r>
      <w:r>
        <w:rPr>
          <w:b/>
          <w:bCs/>
          <w:color w:val="660E7A"/>
          <w:sz w:val="18"/>
          <w:szCs w:val="18"/>
        </w:rPr>
        <w:t>xSpeed</w:t>
      </w:r>
      <w:r>
        <w:rPr>
          <w:color w:val="000000"/>
          <w:sz w:val="18"/>
          <w:szCs w:val="18"/>
        </w:rPr>
        <w:t>*=-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t>//If x and width of bmp passes right edge, invert xSpeed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x </w:t>
      </w:r>
      <w:r>
        <w:rPr>
          <w:color w:val="000000"/>
          <w:sz w:val="18"/>
          <w:szCs w:val="18"/>
        </w:rPr>
        <w:t xml:space="preserve">&lt; getLeft())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>*=-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//If x passes left edge, invert xSpeed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+=</w:t>
      </w:r>
      <w:r>
        <w:rPr>
          <w:b/>
          <w:bCs/>
          <w:color w:val="660E7A"/>
          <w:sz w:val="18"/>
          <w:szCs w:val="18"/>
        </w:rPr>
        <w:t>xSpeed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//Increment x by xSpeed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canvas.drawBitmap(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 xml:space="preserve">10 </w:t>
      </w:r>
      <w:r>
        <w:rPr>
          <w:color w:val="000000"/>
          <w:sz w:val="18"/>
          <w:szCs w:val="18"/>
        </w:rPr>
        <w:t xml:space="preserve">* </w:t>
      </w:r>
      <w:r>
        <w:rPr>
          <w:color w:val="0000FF"/>
          <w:sz w:val="18"/>
          <w:szCs w:val="18"/>
        </w:rPr>
        <w:t xml:space="preserve">2560 </w:t>
      </w:r>
      <w:r>
        <w:rPr>
          <w:color w:val="000000"/>
          <w:sz w:val="18"/>
          <w:szCs w:val="18"/>
        </w:rPr>
        <w:t xml:space="preserve">/ getHeight(),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Draw heroBmp at (10, 10)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14:paraId="1EFA943A" w14:textId="77777777" w:rsidR="00F70C6E" w:rsidRPr="00F70C6E" w:rsidRDefault="00F70C6E" w:rsidP="00F70C6E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</w:p>
    <w:p w14:paraId="1681EF46" w14:textId="77777777" w:rsidR="00F70C6E" w:rsidRPr="002B23C3" w:rsidRDefault="00F70C6E" w:rsidP="00F70C6E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111111"/>
          <w:sz w:val="20"/>
          <w:szCs w:val="20"/>
          <w:lang w:bidi="ar-SA"/>
        </w:rPr>
      </w:pPr>
    </w:p>
    <w:p w14:paraId="36E58FBA" w14:textId="5F67D613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ind w:hanging="360"/>
        <w:rPr>
          <w:rFonts w:ascii="Helvetica" w:hAnsi="Helvetica"/>
          <w:color w:val="111111"/>
        </w:rPr>
      </w:pPr>
      <w:r>
        <w:rPr>
          <w:rFonts w:ascii="Helvetica" w:hAnsi="Helvetica"/>
          <w:b/>
          <w:bCs/>
          <w:color w:val="111111"/>
        </w:rPr>
        <w:t>1.</w:t>
      </w:r>
      <w:r>
        <w:rPr>
          <w:color w:val="111111"/>
          <w:sz w:val="14"/>
          <w:szCs w:val="14"/>
          <w:bdr w:val="none" w:sz="0" w:space="0" w:color="auto" w:frame="1"/>
        </w:rPr>
        <w:t>      </w:t>
      </w:r>
      <w:r>
        <w:rPr>
          <w:rFonts w:ascii="Helvetica" w:hAnsi="Helvetica"/>
          <w:b/>
          <w:bCs/>
          <w:color w:val="111111"/>
        </w:rPr>
        <w:t>10. S</w:t>
      </w:r>
      <w:r>
        <w:rPr>
          <w:rFonts w:ascii="inherit" w:hAnsi="inherit"/>
          <w:b/>
          <w:bCs/>
          <w:color w:val="111111"/>
          <w:sz w:val="20"/>
          <w:szCs w:val="20"/>
          <w:bdr w:val="none" w:sz="0" w:space="0" w:color="auto" w:frame="1"/>
        </w:rPr>
        <w:t>prite</w:t>
      </w:r>
      <w:r w:rsidRPr="00BC48AC">
        <w:t xml:space="preserve"> </w:t>
      </w:r>
      <w:r w:rsidRPr="00BC48AC">
        <w:rPr>
          <w:rFonts w:ascii="inherit" w:hAnsi="inherit"/>
          <w:b/>
          <w:bCs/>
          <w:color w:val="111111"/>
          <w:sz w:val="20"/>
          <w:szCs w:val="20"/>
          <w:bdr w:val="none" w:sz="0" w:space="0" w:color="auto" w:frame="1"/>
        </w:rPr>
        <w:object w:dxaOrig="1020" w:dyaOrig="811" w14:anchorId="290C542E">
          <v:shape id="_x0000_i1032" type="#_x0000_t75" style="width:51pt;height:40.5pt" o:ole="">
            <v:imagedata r:id="rId40" o:title=""/>
          </v:shape>
          <o:OLEObject Type="Embed" ProgID="Package" ShapeID="_x0000_i1032" DrawAspect="Content" ObjectID="_1555314807" r:id="rId41"/>
        </w:object>
      </w:r>
    </w:p>
    <w:p w14:paraId="1FC79FF9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Creating the sprite class and letting it control its’ movement and drawing.</w:t>
      </w:r>
    </w:p>
    <w:p w14:paraId="4850DF49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Create the Sprite class which extends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RectF</w:t>
      </w:r>
    </w:p>
    <w:p w14:paraId="6192C677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                Implement the static CREATOR field:  public static final Creator&lt;RectF&gt; CREATOR=null;</w:t>
      </w:r>
    </w:p>
    <w:p w14:paraId="56D49FFE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Declare and instantiate an int called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xSpeed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and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ySpeed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to 5 and 10 respectively.</w:t>
      </w:r>
    </w:p>
    <w:p w14:paraId="360AA82B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Create a constructor that receives four int’s, and a Bitmap.  Store the Bitmap.</w:t>
      </w:r>
    </w:p>
    <w:p w14:paraId="51E24BBE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Create the update() method. </w:t>
      </w:r>
    </w:p>
    <w:p w14:paraId="718094DB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Enter the boundary bouncing conditions (top,left,bottom,right).</w:t>
      </w:r>
    </w:p>
    <w:p w14:paraId="6CDB97C8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Offset the instance by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xSpeed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and</w:t>
      </w:r>
      <w:r>
        <w:rPr>
          <w:rStyle w:val="apple-converted-space"/>
          <w:rFonts w:ascii="inherit" w:eastAsiaTheme="majorEastAsia" w:hAnsi="inherit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ySpeed.</w:t>
      </w:r>
    </w:p>
    <w:p w14:paraId="3F5AC82C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lastRenderedPageBreak/>
        <w:t>Create the draw() method.</w:t>
      </w:r>
    </w:p>
    <w:p w14:paraId="18BE04D9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                Call the update() method</w:t>
      </w:r>
    </w:p>
    <w:p w14:paraId="4CCCA989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/>
          <w:color w:val="FF0000"/>
          <w:sz w:val="20"/>
          <w:szCs w:val="20"/>
          <w:bdr w:val="none" w:sz="0" w:space="0" w:color="auto" w:frame="1"/>
        </w:rPr>
        <w:t>                Draw the bitmap into this sprite</w:t>
      </w:r>
    </w:p>
    <w:p w14:paraId="21AF86AA" w14:textId="77777777" w:rsidR="00BC48AC" w:rsidRDefault="00BC48AC" w:rsidP="00BC48A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com.dragonfury.duy.p4a14nguyendennisanimatedgame;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android.graphics.Bitmap;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android.graphics.Canvas;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android.graphics.RectF;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1383504 on 4/25/2017.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Sprite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RectF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Sprite (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left,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top,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right,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>bottom, Bitmap heroBMP)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(left, top, right, bottom);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heroBMP;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Creator &lt;RectF&gt; </w:t>
      </w:r>
      <w:r>
        <w:rPr>
          <w:b/>
          <w:bCs/>
          <w:i/>
          <w:iCs/>
          <w:color w:val="660E7A"/>
          <w:sz w:val="18"/>
          <w:szCs w:val="18"/>
        </w:rPr>
        <w:t xml:space="preserve">CREATOR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xSpeed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 xml:space="preserve">ySpeed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 and instantiate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//Received bitmap stores instance heroBMP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update(Canvas c)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draw(Canvas c) {</w:t>
      </w:r>
      <w:r>
        <w:rPr>
          <w:color w:val="000000"/>
          <w:sz w:val="18"/>
          <w:szCs w:val="18"/>
        </w:rPr>
        <w:br/>
        <w:t xml:space="preserve">        update(c); </w:t>
      </w:r>
      <w:r>
        <w:rPr>
          <w:i/>
          <w:iCs/>
          <w:color w:val="808080"/>
          <w:sz w:val="18"/>
          <w:szCs w:val="18"/>
        </w:rPr>
        <w:t>//Modify Sprite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c.drawBitmap(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6290C928" w14:textId="77777777" w:rsidR="00BC48AC" w:rsidRDefault="00BC48AC" w:rsidP="00BC48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</w:rPr>
      </w:pPr>
    </w:p>
    <w:p w14:paraId="3C707868" w14:textId="77777777" w:rsidR="002B23C3" w:rsidRDefault="002B23C3" w:rsidP="00E24734">
      <w:pPr>
        <w:pStyle w:val="Title"/>
      </w:pPr>
    </w:p>
    <w:p w14:paraId="43E00F5A" w14:textId="77777777" w:rsidR="002B23C3" w:rsidRDefault="002B23C3" w:rsidP="002B23C3"/>
    <w:p w14:paraId="05B9CD36" w14:textId="77777777" w:rsidR="002B23C3" w:rsidRDefault="002B23C3" w:rsidP="002B23C3"/>
    <w:p w14:paraId="4402381B" w14:textId="77777777" w:rsidR="002B23C3" w:rsidRDefault="002B23C3" w:rsidP="002B23C3"/>
    <w:p w14:paraId="242F3316" w14:textId="77777777" w:rsidR="002B23C3" w:rsidRDefault="002B23C3" w:rsidP="002B23C3"/>
    <w:p w14:paraId="41C78D36" w14:textId="77777777" w:rsidR="002B23C3" w:rsidRDefault="002B23C3" w:rsidP="002B23C3"/>
    <w:p w14:paraId="1F812FA1" w14:textId="77777777" w:rsidR="002B23C3" w:rsidRDefault="002B23C3" w:rsidP="002B23C3"/>
    <w:p w14:paraId="3A0CF341" w14:textId="77777777" w:rsidR="002B23C3" w:rsidRDefault="002B23C3" w:rsidP="002B23C3"/>
    <w:p w14:paraId="743D1E62" w14:textId="77777777" w:rsidR="00150757" w:rsidRDefault="00150757" w:rsidP="00E24734">
      <w:pPr>
        <w:pStyle w:val="Title"/>
        <w:rPr>
          <w:rFonts w:ascii="Times New Roman" w:eastAsiaTheme="minorHAnsi" w:hAnsi="Times New Roman" w:cstheme="minorBidi"/>
          <w:color w:val="auto"/>
          <w:spacing w:val="0"/>
          <w:kern w:val="0"/>
          <w:sz w:val="24"/>
          <w:szCs w:val="22"/>
        </w:rPr>
      </w:pPr>
    </w:p>
    <w:p w14:paraId="6CCBE541" w14:textId="77777777" w:rsidR="00865EC7" w:rsidRDefault="00865EC7" w:rsidP="00E24734">
      <w:pPr>
        <w:pStyle w:val="Title"/>
      </w:pPr>
    </w:p>
    <w:p w14:paraId="50899011" w14:textId="77777777" w:rsidR="00E24734" w:rsidRDefault="00E24734" w:rsidP="00E24734">
      <w:pPr>
        <w:pStyle w:val="Title"/>
      </w:pPr>
      <w:r>
        <w:lastRenderedPageBreak/>
        <w:t>Daily Journal</w:t>
      </w:r>
    </w:p>
    <w:p w14:paraId="4868B38B" w14:textId="77777777" w:rsidR="00E24734" w:rsidRDefault="00E24734" w:rsidP="00E24734">
      <w:pPr>
        <w:pStyle w:val="Title"/>
      </w:pPr>
      <w:r>
        <w:t>Name: Dennis Nguyen</w:t>
      </w:r>
    </w:p>
    <w:p w14:paraId="73BCAD64" w14:textId="77777777" w:rsidR="00E24734" w:rsidRDefault="00E24734" w:rsidP="00E24734">
      <w:pPr>
        <w:pStyle w:val="Title"/>
      </w:pPr>
      <w:r>
        <w:t>Date: April 21, 2017</w:t>
      </w:r>
    </w:p>
    <w:p w14:paraId="2854C3A0" w14:textId="77777777" w:rsidR="00E24734" w:rsidRPr="00A061B2" w:rsidRDefault="00E24734" w:rsidP="00E24734">
      <w:pPr>
        <w:pStyle w:val="Heading2"/>
      </w:pPr>
      <w:r>
        <w:t>Required work:</w:t>
      </w:r>
    </w:p>
    <w:p w14:paraId="56E192FC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ind w:hanging="36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DrawView</w:t>
      </w:r>
      <w:r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>
        <w:rPr>
          <w:rFonts w:ascii="Helvetica" w:hAnsi="Helvetica" w:cs="Helvetica"/>
          <w:b/>
          <w:bCs/>
          <w:color w:val="111111"/>
        </w:rPr>
        <w:t>-&gt;</w:t>
      </w:r>
      <w:r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SurfaceView</w:t>
      </w:r>
      <w:r w:rsidRPr="005F261B"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object w:dxaOrig="1441" w:dyaOrig="811" w14:anchorId="22473D19">
          <v:shape id="_x0000_i1033" type="#_x0000_t75" style="width:1in;height:40.5pt" o:ole="">
            <v:imagedata r:id="rId42" o:title=""/>
          </v:shape>
          <o:OLEObject Type="Embed" ProgID="Package" ShapeID="_x0000_i1033" DrawAspect="Content" ObjectID="_1555314808" r:id="rId43"/>
        </w:object>
      </w:r>
    </w:p>
    <w:p w14:paraId="26D0C0CA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Convert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DrawView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a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SurfaceView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for faster rendering. 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SurfaceView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will allow complete control over the screen.</w:t>
      </w:r>
    </w:p>
    <w:p w14:paraId="3180C6CC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Add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SurfaceHolder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to lock and unlock the canvas.</w:t>
      </w:r>
    </w:p>
    <w:p w14:paraId="3457498A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In constructor, instantiate holder.</w:t>
      </w:r>
    </w:p>
    <w:p w14:paraId="13AD0D46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Add Callback() to holder.</w:t>
      </w:r>
    </w:p>
    <w:p w14:paraId="70E2FD9C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                 Implement abstract methods: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surfaceDestroyed(),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surfaceCreated(), and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surfaceChanged().</w:t>
      </w:r>
    </w:p>
    <w:p w14:paraId="4F2838F1" w14:textId="77777777" w:rsidR="00E24734" w:rsidRPr="00B1432C" w:rsidRDefault="00E24734" w:rsidP="00E24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SurfaceView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Bitmap 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Declare space fir Bitmap called heroBmp, global scope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SurfaceHolder 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//Declares space for a SurfaceHolder called holder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DrawView(Context context) {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Constructor because it has the same name as the class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(context);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//Calls View(context), Parent's constructor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BitmapFactory.</w:t>
      </w:r>
      <w:r w:rsidRPr="00B1432C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R.drawable.</w:t>
      </w:r>
      <w:r w:rsidRPr="00B1432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heroBmp - assign to heroBmp for the first time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holder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getHolder();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holder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.addCallback(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SurfaceHolder.Callback()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surfaceCreated(SurfaceHolder surfaceHolder)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surfaceChanged(SurfaceHolder surfaceHolder,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i,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i1,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int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i2)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    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void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surfaceDestroyed(SurfaceHolder surfaceHolder)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    }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});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}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B1432C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protected void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onDraw(Canvas canvas) {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.onDraw(canvas);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canvas.drawColor(Color.</w:t>
      </w:r>
      <w:r w:rsidRPr="00B1432C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BLACK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);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canvas.drawBitmap(</w:t>
      </w:r>
      <w:r w:rsidRPr="00B1432C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B1432C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10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B1432C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1440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/ getWidth(), </w:t>
      </w:r>
      <w:r w:rsidRPr="00B1432C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10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B1432C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2560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/ getHeight(), </w:t>
      </w:r>
      <w:r w:rsidRPr="00B1432C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Draw heroBmp at (10, 10)</w:t>
      </w:r>
      <w:r w:rsidRPr="00B1432C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B1432C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551D4559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5EFA5254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lastRenderedPageBreak/>
        <w:t>LoopThread</w:t>
      </w:r>
      <w:r w:rsidRPr="005F261B"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object w:dxaOrig="1666" w:dyaOrig="811" w14:anchorId="21FFA85F">
          <v:shape id="_x0000_i1034" type="#_x0000_t75" style="width:83.25pt;height:40.5pt" o:ole="">
            <v:imagedata r:id="rId44" o:title=""/>
          </v:shape>
          <o:OLEObject Type="Embed" ProgID="Package" ShapeID="_x0000_i1034" DrawAspect="Content" ObjectID="_1555314809" r:id="rId45"/>
        </w:object>
      </w:r>
    </w:p>
    <w:p w14:paraId="4435490A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Create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extending Thread to allow multiple sprites to behave simultaneously.</w:t>
      </w:r>
    </w:p>
    <w:p w14:paraId="4B3FED62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global space for a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DrawView.</w:t>
      </w:r>
    </w:p>
    <w:p w14:paraId="6E829FE4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a global Boolean called running and instantiate to false.</w:t>
      </w:r>
    </w:p>
    <w:p w14:paraId="243CDF1F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Set the constructor to receive a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DrawView.</w:t>
      </w:r>
    </w:p>
    <w:p w14:paraId="4E487450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Create a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settor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for running.</w:t>
      </w:r>
    </w:p>
    <w:p w14:paraId="4CA308EA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Implement the run() method</w:t>
      </w:r>
    </w:p>
    <w:p w14:paraId="2599C968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Set a loop to repeat until running is false</w:t>
      </w:r>
    </w:p>
    <w:p w14:paraId="17D070CD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Declare space for a Canvas</w:t>
      </w:r>
    </w:p>
    <w:p w14:paraId="32843008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Try to get and lock the canvas from the view, call the view’s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onDraw()</w:t>
      </w:r>
    </w:p>
    <w:p w14:paraId="1433684B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                 In the end unlock the canvas</w:t>
      </w:r>
    </w:p>
    <w:p w14:paraId="1334C05E" w14:textId="7B14C5D9" w:rsidR="00E24734" w:rsidRDefault="00E24734" w:rsidP="00E2473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F2A2590" wp14:editId="18AA8318">
            <wp:simplePos x="0" y="0"/>
            <wp:positionH relativeFrom="margin">
              <wp:posOffset>4734560</wp:posOffset>
            </wp:positionH>
            <wp:positionV relativeFrom="paragraph">
              <wp:posOffset>2195195</wp:posOffset>
            </wp:positionV>
            <wp:extent cx="139954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169" y="21490"/>
                <wp:lineTo x="21169" y="0"/>
                <wp:lineTo x="0" y="0"/>
              </wp:wrapPolygon>
            </wp:wrapTight>
            <wp:docPr id="4" name="Picture 4" descr="C:\Users\1383504\AppData\Local\Microsoft\Windows\Temporary Internet Files\Content.Word\Screenshot_20170421-110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83504\AppData\Local\Microsoft\Windows\Temporary Internet Files\Content.Word\Screenshot_20170421-11061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Thread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DrawView obj called 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boolean </w:t>
      </w:r>
      <w:r>
        <w:rPr>
          <w:b/>
          <w:bCs/>
          <w:color w:val="660E7A"/>
          <w:sz w:val="18"/>
          <w:szCs w:val="18"/>
        </w:rPr>
        <w:t xml:space="preserve">running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 and instantiate a boolean called running to false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LoopThread(DrawView view){ </w:t>
      </w:r>
      <w:r>
        <w:rPr>
          <w:i/>
          <w:iCs/>
          <w:color w:val="808080"/>
          <w:sz w:val="18"/>
          <w:szCs w:val="18"/>
        </w:rPr>
        <w:t>//Constructor, receives DrawView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view </w:t>
      </w:r>
      <w:r>
        <w:rPr>
          <w:color w:val="000000"/>
          <w:sz w:val="18"/>
          <w:szCs w:val="18"/>
        </w:rPr>
        <w:t xml:space="preserve">= view; </w:t>
      </w:r>
      <w:r>
        <w:rPr>
          <w:i/>
          <w:iCs/>
          <w:color w:val="808080"/>
          <w:sz w:val="18"/>
          <w:szCs w:val="18"/>
        </w:rPr>
        <w:t>//Assigns and receives DrawView into the global 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setRunning(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running) { </w:t>
      </w:r>
      <w:r>
        <w:rPr>
          <w:i/>
          <w:iCs/>
          <w:color w:val="808080"/>
          <w:sz w:val="18"/>
          <w:szCs w:val="18"/>
        </w:rPr>
        <w:t>//Setter to allow public access to boolean running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running </w:t>
      </w:r>
      <w:r>
        <w:rPr>
          <w:color w:val="000000"/>
          <w:sz w:val="18"/>
          <w:szCs w:val="18"/>
        </w:rPr>
        <w:t>= running;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run() { </w:t>
      </w:r>
      <w:r>
        <w:rPr>
          <w:i/>
          <w:iCs/>
          <w:color w:val="808080"/>
          <w:sz w:val="18"/>
          <w:szCs w:val="18"/>
        </w:rPr>
        <w:t>//Every thread must have a run method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while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running</w:t>
      </w:r>
      <w:r>
        <w:rPr>
          <w:color w:val="000000"/>
          <w:sz w:val="18"/>
          <w:szCs w:val="18"/>
        </w:rPr>
        <w:t xml:space="preserve">){ </w:t>
      </w:r>
      <w:r>
        <w:rPr>
          <w:i/>
          <w:iCs/>
          <w:color w:val="808080"/>
          <w:sz w:val="18"/>
          <w:szCs w:val="18"/>
        </w:rPr>
        <w:t>//Loop as long as running is true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Canvas c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Canvas called c, local variable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c =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 xml:space="preserve">.getHolder().lockCanvas(); </w:t>
      </w:r>
      <w:r>
        <w:rPr>
          <w:i/>
          <w:iCs/>
          <w:color w:val="808080"/>
          <w:sz w:val="18"/>
          <w:szCs w:val="18"/>
        </w:rPr>
        <w:t>//Locks canvas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synchronized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>.getHolder())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>.onDraw(c);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b/>
          <w:bCs/>
          <w:color w:val="000080"/>
          <w:sz w:val="18"/>
          <w:szCs w:val="18"/>
        </w:rPr>
        <w:t xml:space="preserve">finally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 xml:space="preserve">(c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view</w:t>
      </w:r>
      <w:r>
        <w:rPr>
          <w:color w:val="000000"/>
          <w:sz w:val="18"/>
          <w:szCs w:val="18"/>
        </w:rPr>
        <w:t>.getHolder().unlockCanvasAndPost(c);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69C495AF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35AF5BFA" w14:textId="25B064B9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DrawView</w:t>
      </w:r>
      <w:r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>
        <w:rPr>
          <w:rFonts w:ascii="Helvetica" w:hAnsi="Helvetica" w:cs="Helvetica"/>
          <w:b/>
          <w:bCs/>
          <w:color w:val="111111"/>
        </w:rPr>
        <w:t>- w/</w:t>
      </w:r>
      <w:r>
        <w:rPr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LoopThread</w:t>
      </w:r>
      <w:r>
        <w:rPr>
          <w:rStyle w:val="apple-converted-space"/>
          <w:rFonts w:ascii="Helvetica" w:eastAsiaTheme="majorEastAsia" w:hAnsi="Helvetica" w:cs="Helvetica"/>
          <w:b/>
          <w:bCs/>
          <w:color w:val="111111"/>
        </w:rPr>
        <w:t> </w:t>
      </w:r>
      <w:r>
        <w:rPr>
          <w:rFonts w:ascii="Helvetica" w:hAnsi="Helvetica" w:cs="Helvetica"/>
          <w:b/>
          <w:bCs/>
          <w:color w:val="111111"/>
        </w:rPr>
        <w:t>and horizontal increment *</w:t>
      </w:r>
      <w:r w:rsidRPr="005F261B">
        <w:rPr>
          <w:rFonts w:ascii="Helvetica" w:hAnsi="Helvetica" w:cs="Helvetica"/>
          <w:b/>
          <w:bCs/>
          <w:color w:val="111111"/>
        </w:rPr>
        <w:object w:dxaOrig="1441" w:dyaOrig="811" w14:anchorId="67EB1881">
          <v:shape id="_x0000_i1035" type="#_x0000_t75" style="width:1in;height:40.5pt" o:ole="">
            <v:imagedata r:id="rId47" o:title=""/>
          </v:shape>
          <o:OLEObject Type="Embed" ProgID="Package" ShapeID="_x0000_i1035" DrawAspect="Content" ObjectID="_1555314810" r:id="rId48"/>
        </w:object>
      </w:r>
      <w:r w:rsidRPr="005F261B">
        <w:rPr>
          <w:rFonts w:ascii="Helvetica" w:hAnsi="Helvetica" w:cs="Helvetica"/>
          <w:b/>
          <w:bCs/>
          <w:color w:val="111111"/>
        </w:rPr>
        <w:object w:dxaOrig="1666" w:dyaOrig="811" w14:anchorId="4117FE74">
          <v:shape id="_x0000_i1036" type="#_x0000_t75" style="width:83.25pt;height:40.5pt" o:ole="">
            <v:imagedata r:id="rId49" o:title=""/>
          </v:shape>
          <o:OLEObject Type="Embed" ProgID="Package" ShapeID="_x0000_i1036" DrawAspect="Content" ObjectID="_1555314811" r:id="rId50"/>
        </w:object>
      </w:r>
    </w:p>
    <w:p w14:paraId="236853E6" w14:textId="2F711D08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Declare space for a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called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and an int called x.  Instantiate the x to 0.</w:t>
      </w:r>
    </w:p>
    <w:p w14:paraId="74675C5E" w14:textId="2C8D1CE1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surfaceCreated(), set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loopThread’s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running to true and start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loopThread.</w:t>
      </w:r>
    </w:p>
    <w:p w14:paraId="3C4F7CBB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surfaceDestroyed(), declare and instantiate Boolean retry to true.</w:t>
      </w:r>
    </w:p>
    <w:p w14:paraId="5070F211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Set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loopThread’s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running to false</w:t>
      </w:r>
    </w:p>
    <w:p w14:paraId="180351BE" w14:textId="797DBA4F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lastRenderedPageBreak/>
        <w:t>                Use the join() to pause the current thread until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loopThread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terminates (must use try{}catch{} to handle exception)</w:t>
      </w:r>
    </w:p>
    <w:p w14:paraId="52639826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                 Set retry to false</w:t>
      </w:r>
    </w:p>
    <w:p w14:paraId="51D0D780" w14:textId="389979B8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In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onDraw(), draw the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heroBmp</w:t>
      </w:r>
      <w:r>
        <w:rPr>
          <w:rStyle w:val="apple-converted-space"/>
          <w:rFonts w:ascii="inherit" w:eastAsiaTheme="majorEastAsia" w:hAnsi="inherit" w:cs="Helvetica"/>
          <w:color w:val="FF0000"/>
          <w:sz w:val="20"/>
          <w:szCs w:val="20"/>
          <w:bdr w:val="none" w:sz="0" w:space="0" w:color="auto" w:frame="1"/>
        </w:rPr>
        <w:t> </w:t>
      </w: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at (x,10).</w:t>
      </w:r>
    </w:p>
    <w:p w14:paraId="53E82057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</w:pPr>
      <w:r>
        <w:rPr>
          <w:rFonts w:ascii="inherit" w:hAnsi="inherit" w:cs="Helvetica"/>
          <w:color w:val="FF0000"/>
          <w:sz w:val="20"/>
          <w:szCs w:val="20"/>
          <w:bdr w:val="none" w:sz="0" w:space="0" w:color="auto" w:frame="1"/>
        </w:rPr>
        <w:t>                Move the bitmap 1 to the right until bitmap reaches edge of screen</w:t>
      </w:r>
    </w:p>
    <w:p w14:paraId="0B2D9774" w14:textId="0DFB4767" w:rsidR="00E24734" w:rsidRDefault="00E24734" w:rsidP="00E2473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DrawView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SurfaceView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Bitmap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 Declare space fir Bitmap called heroBmp, global scope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SurfaceHolder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SurfaceHolder called holder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LoopThread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//Declares space for a LoopThread called loopThread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 xml:space="preserve">x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DrawView(Context context) { </w:t>
      </w:r>
      <w:r>
        <w:rPr>
          <w:i/>
          <w:iCs/>
          <w:color w:val="808080"/>
          <w:sz w:val="18"/>
          <w:szCs w:val="18"/>
        </w:rPr>
        <w:t>// Constructor because it has the same name as the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 xml:space="preserve">(context); </w:t>
      </w:r>
      <w:r>
        <w:rPr>
          <w:i/>
          <w:iCs/>
          <w:color w:val="808080"/>
          <w:sz w:val="18"/>
          <w:szCs w:val="18"/>
        </w:rPr>
        <w:t>//Calls View(context), Parent's constructor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heroBmp </w:t>
      </w:r>
      <w:r>
        <w:rPr>
          <w:color w:val="000000"/>
          <w:sz w:val="18"/>
          <w:szCs w:val="18"/>
        </w:rPr>
        <w:t>= BitmapFactory.</w:t>
      </w:r>
      <w:r>
        <w:rPr>
          <w:i/>
          <w:iCs/>
          <w:color w:val="000000"/>
          <w:sz w:val="18"/>
          <w:szCs w:val="18"/>
        </w:rPr>
        <w:t>decodeResource</w:t>
      </w:r>
      <w:r>
        <w:rPr>
          <w:color w:val="000000"/>
          <w:sz w:val="18"/>
          <w:szCs w:val="18"/>
        </w:rPr>
        <w:t>(getResources(), R.drawable.</w:t>
      </w:r>
      <w:r>
        <w:rPr>
          <w:b/>
          <w:bCs/>
          <w:i/>
          <w:iCs/>
          <w:color w:val="660E7A"/>
          <w:sz w:val="18"/>
          <w:szCs w:val="18"/>
        </w:rPr>
        <w:t>bluejeans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//Instantiate heroBmp - assign to heroBmp for the first time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holder </w:t>
      </w:r>
      <w:r>
        <w:rPr>
          <w:color w:val="000000"/>
          <w:sz w:val="18"/>
          <w:szCs w:val="18"/>
        </w:rPr>
        <w:t>= getHolder();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loopThread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LoopThread(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holder</w:t>
      </w:r>
      <w:r>
        <w:rPr>
          <w:color w:val="000000"/>
          <w:sz w:val="18"/>
          <w:szCs w:val="18"/>
        </w:rPr>
        <w:t>.addCallback(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SurfaceHolder.Callback()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surfaceCreated(SurfaceHolder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.start();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surfaceChanged(SurfaceHolder surfaceHolder,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i1,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i2)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surfaceDestroyed(SurfaceHolder surfaceHolder)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boolean </w:t>
      </w:r>
      <w:r>
        <w:rPr>
          <w:color w:val="000000"/>
          <w:sz w:val="18"/>
          <w:szCs w:val="18"/>
        </w:rPr>
        <w:t xml:space="preserve">retry 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.setRunning(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(retry)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loopThread</w:t>
      </w:r>
      <w:r>
        <w:rPr>
          <w:color w:val="000000"/>
          <w:sz w:val="18"/>
          <w:szCs w:val="18"/>
        </w:rPr>
        <w:t>.join();</w:t>
      </w:r>
      <w:r>
        <w:rPr>
          <w:color w:val="000000"/>
          <w:sz w:val="18"/>
          <w:szCs w:val="18"/>
        </w:rPr>
        <w:br/>
        <w:t xml:space="preserve">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(InterruptedException 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onDraw(Canvas canvas)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.onDraw(canvas);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canvas.drawColor(Color.</w:t>
      </w:r>
      <w:r>
        <w:rPr>
          <w:b/>
          <w:bCs/>
          <w:i/>
          <w:iCs/>
          <w:color w:val="660E7A"/>
          <w:sz w:val="18"/>
          <w:szCs w:val="18"/>
        </w:rPr>
        <w:t>BLACK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x </w:t>
      </w:r>
      <w:r>
        <w:rPr>
          <w:color w:val="000000"/>
          <w:sz w:val="18"/>
          <w:szCs w:val="18"/>
        </w:rPr>
        <w:t xml:space="preserve">&lt; getWidth() - 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>.getWidth())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++;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canvas.drawBitmap(</w:t>
      </w:r>
      <w:r>
        <w:rPr>
          <w:b/>
          <w:bCs/>
          <w:color w:val="660E7A"/>
          <w:sz w:val="18"/>
          <w:szCs w:val="18"/>
        </w:rPr>
        <w:t>heroBmp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x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 xml:space="preserve">10 </w:t>
      </w:r>
      <w:r>
        <w:rPr>
          <w:color w:val="000000"/>
          <w:sz w:val="18"/>
          <w:szCs w:val="18"/>
        </w:rPr>
        <w:t xml:space="preserve">* </w:t>
      </w:r>
      <w:r>
        <w:rPr>
          <w:color w:val="0000FF"/>
          <w:sz w:val="18"/>
          <w:szCs w:val="18"/>
        </w:rPr>
        <w:t xml:space="preserve">2560 </w:t>
      </w:r>
      <w:r>
        <w:rPr>
          <w:color w:val="000000"/>
          <w:sz w:val="18"/>
          <w:szCs w:val="18"/>
        </w:rPr>
        <w:t xml:space="preserve">/ getHeight(),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Draw heroBmp at (10, 10)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14:paraId="6F17FB8E" w14:textId="77777777" w:rsidR="00E24734" w:rsidRDefault="00E24734" w:rsidP="00E2473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</w:p>
    <w:p w14:paraId="6AD50BBF" w14:textId="5FE58097" w:rsidR="003D23BE" w:rsidRDefault="000505E0" w:rsidP="007F7643">
      <w:pPr>
        <w:pStyle w:val="Title"/>
      </w:pPr>
      <w:r>
        <w:lastRenderedPageBreak/>
        <w:t>Daily Journal</w:t>
      </w:r>
      <w:r>
        <w:tab/>
      </w:r>
      <w:r>
        <w:tab/>
        <w:t>Name</w:t>
      </w:r>
      <w:r>
        <w:tab/>
      </w:r>
      <w:r w:rsidR="006B4006">
        <w:t>Dennis Nguyen</w:t>
      </w:r>
      <w:r>
        <w:tab/>
      </w:r>
      <w:r>
        <w:tab/>
      </w:r>
      <w:r>
        <w:tab/>
        <w:t>Date</w:t>
      </w:r>
      <w:r w:rsidR="006B4006">
        <w:t xml:space="preserve"> April 19, 2017</w:t>
      </w:r>
    </w:p>
    <w:p w14:paraId="0A309B39" w14:textId="059274B6" w:rsidR="007F7643" w:rsidRPr="00A061B2" w:rsidRDefault="000505E0" w:rsidP="00A061B2">
      <w:pPr>
        <w:pStyle w:val="Heading2"/>
      </w:pPr>
      <w:r>
        <w:t>Required work:</w:t>
      </w:r>
    </w:p>
    <w:p w14:paraId="1FE1A791" w14:textId="77777777" w:rsidR="006B4006" w:rsidRPr="006B4006" w:rsidRDefault="006B4006" w:rsidP="006B4006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000000"/>
          <w:sz w:val="20"/>
          <w:szCs w:val="20"/>
          <w:bdr w:val="none" w:sz="0" w:space="0" w:color="auto" w:frame="1"/>
          <w:lang w:bidi="ar-SA"/>
        </w:rPr>
        <w:t>MainActivity</w:t>
      </w:r>
    </w:p>
    <w:p w14:paraId="2EE6181B" w14:textId="7ACD3F43" w:rsidR="006B4006" w:rsidRPr="006B4006" w:rsidRDefault="006B4006" w:rsidP="003152A2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 MainActivity class extending AppCompatActivity.</w:t>
      </w:r>
      <w:r w:rsidR="003152A2" w:rsidRPr="003152A2">
        <w:t xml:space="preserve"> </w:t>
      </w:r>
    </w:p>
    <w:p w14:paraId="4C3780A6" w14:textId="6872F3AC" w:rsidR="006B4006" w:rsidRDefault="006B4006" w:rsidP="006B4006">
      <w:pPr>
        <w:numPr>
          <w:ilvl w:val="2"/>
          <w:numId w:val="11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 onCreate(), set the content view to the new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bdr w:val="none" w:sz="0" w:space="0" w:color="auto" w:frame="1"/>
          <w:lang w:bidi="ar-SA"/>
        </w:rPr>
        <w:t>DrawView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instance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.</w:t>
      </w:r>
    </w:p>
    <w:p w14:paraId="7DF8BDDA" w14:textId="3919976D" w:rsidR="003152A2" w:rsidRPr="003152A2" w:rsidRDefault="00D91C72" w:rsidP="003152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inherit" w:eastAsia="Times New Roman" w:hAnsi="inherit" w:cs="Helvetica"/>
          <w:noProof/>
          <w:color w:val="FF0000"/>
          <w:sz w:val="20"/>
          <w:szCs w:val="20"/>
        </w:rPr>
        <w:object w:dxaOrig="1440" w:dyaOrig="1440" w14:anchorId="76F9D7FA">
          <v:shape id="_x0000_s1026" type="#_x0000_t75" style="position:absolute;margin-left:453.65pt;margin-top:13.75pt;width:86.25pt;height:40.5pt;z-index:251659264;mso-position-horizontal-relative:text;mso-position-vertical-relative:text">
            <v:imagedata r:id="rId51" o:title=""/>
          </v:shape>
          <o:OLEObject Type="Embed" ProgID="Package" ShapeID="_x0000_s1026" DrawAspect="Content" ObjectID="_1555314815" r:id="rId52"/>
        </w:objec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MainActivity </w: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AppCompatActivity {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="003152A2" w:rsidRPr="003152A2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="003152A2" w:rsidRPr="003152A2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protected void 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onCreate(Bundle savedInstanceState) { </w:t>
      </w:r>
      <w:r w:rsidR="003152A2" w:rsidRPr="003152A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//Android lifecycle</w:t>
      </w:r>
      <w:r w:rsidR="003152A2" w:rsidRPr="003152A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.onCreate(savedInstanceState);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setContentView(</w: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new 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DrawView(</w:t>
      </w:r>
      <w:r w:rsidR="003152A2" w:rsidRPr="003152A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this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)); </w:t>
      </w:r>
      <w:r w:rsidR="003152A2" w:rsidRPr="003152A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DrawView</w:t>
      </w:r>
      <w:r w:rsidR="003152A2" w:rsidRPr="003152A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="003152A2" w:rsidRPr="003152A2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45F1E4BE" w14:textId="658B1579" w:rsidR="003152A2" w:rsidRPr="006B4006" w:rsidRDefault="003152A2" w:rsidP="006B4006">
      <w:pPr>
        <w:numPr>
          <w:ilvl w:val="2"/>
          <w:numId w:val="11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</w:p>
    <w:p w14:paraId="084F4D08" w14:textId="4AA79F31" w:rsidR="006B4006" w:rsidRPr="006B4006" w:rsidRDefault="001B72C4" w:rsidP="00152226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1B72C4">
        <w:rPr>
          <w:rFonts w:ascii="inherit" w:eastAsia="Times New Roman" w:hAnsi="inherit" w:cs="Helvetica"/>
          <w:noProof/>
          <w:color w:val="FF0000"/>
          <w:sz w:val="20"/>
          <w:szCs w:val="20"/>
          <w:bdr w:val="none" w:sz="0" w:space="0" w:color="auto" w:frame="1"/>
          <w:lang w:bidi="ar-SA"/>
        </w:rPr>
        <w:drawing>
          <wp:anchor distT="0" distB="0" distL="114300" distR="114300" simplePos="0" relativeHeight="251660288" behindDoc="0" locked="0" layoutInCell="1" allowOverlap="1" wp14:anchorId="57D61D10" wp14:editId="0D4D96D0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447800" cy="504825"/>
            <wp:effectExtent l="0" t="0" r="0" b="9525"/>
            <wp:wrapSquare wrapText="bothSides"/>
            <wp:docPr id="1" name="Picture 1" descr="C:\CompSci11Proj\P4A14NguyenDennisAnimatedGame\Draw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ompSci11Proj\P4A14NguyenDennisAnimatedGame\Drawab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006"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DrawView</w:t>
      </w:r>
      <w:r w:rsidR="006B4006"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t> – View*</w:t>
      </w:r>
      <w:r w:rsidR="00152226" w:rsidRPr="00152226">
        <w:t xml:space="preserve"> </w:t>
      </w:r>
      <w:r w:rsidR="00152226" w:rsidRPr="0015222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object w:dxaOrig="1441" w:dyaOrig="811" w14:anchorId="1717F0E3">
          <v:shape id="_x0000_i1037" type="#_x0000_t75" style="width:1in;height:40.5pt" o:ole="">
            <v:imagedata r:id="rId54" o:title=""/>
          </v:shape>
          <o:OLEObject Type="Embed" ProgID="Package" ShapeID="_x0000_i1037" DrawAspect="Content" ObjectID="_1555314812" r:id="rId55"/>
        </w:object>
      </w:r>
    </w:p>
    <w:p w14:paraId="654ACE85" w14:textId="51D28927" w:rsidR="006B4006" w:rsidRPr="006B4006" w:rsidRDefault="00424779" w:rsidP="001B72C4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1312" behindDoc="1" locked="0" layoutInCell="1" allowOverlap="1" wp14:anchorId="523FB336" wp14:editId="1C1DD4BF">
            <wp:simplePos x="0" y="0"/>
            <wp:positionH relativeFrom="page">
              <wp:posOffset>6101715</wp:posOffset>
            </wp:positionH>
            <wp:positionV relativeFrom="paragraph">
              <wp:posOffset>238760</wp:posOffset>
            </wp:positionV>
            <wp:extent cx="568960" cy="1012825"/>
            <wp:effectExtent l="0" t="0" r="2540" b="0"/>
            <wp:wrapTight wrapText="bothSides">
              <wp:wrapPolygon edited="0">
                <wp:start x="0" y="0"/>
                <wp:lineTo x="0" y="21126"/>
                <wp:lineTo x="20973" y="21126"/>
                <wp:lineTo x="20973" y="0"/>
                <wp:lineTo x="0" y="0"/>
              </wp:wrapPolygon>
            </wp:wrapTight>
            <wp:docPr id="2" name="Picture 2" descr="C:\Users\1383504\AppData\Local\Microsoft\Windows\Temporary Internet Files\Content.Word\Screenshot_20170419-102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83504\AppData\Local\Microsoft\Windows\Temporary Internet Files\Content.Word\Screenshot_20170419-10285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006"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Copy your personal images to the res/drawable folder. (See Assignment Button to download the images)</w:t>
      </w:r>
      <w:r w:rsidR="001B72C4" w:rsidRPr="001B72C4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1E1C160" w14:textId="1FABBBBD" w:rsidR="006B4006" w:rsidRPr="006B4006" w:rsidRDefault="006B4006" w:rsidP="006B4006">
      <w:pPr>
        <w:numPr>
          <w:ilvl w:val="2"/>
          <w:numId w:val="13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Remember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222222"/>
          <w:sz w:val="23"/>
          <w:szCs w:val="23"/>
          <w:bdr w:val="none" w:sz="0" w:space="0" w:color="auto" w:frame="1"/>
          <w:lang w:bidi="ar-SA"/>
        </w:rPr>
        <w:t>file names must contain only lowercase </w:t>
      </w:r>
      <w:r w:rsidRPr="006B4006">
        <w:rPr>
          <w:rFonts w:ascii="inherit" w:eastAsia="Times New Roman" w:hAnsi="inherit" w:cs="Helvetica"/>
          <w:b/>
          <w:bCs/>
          <w:color w:val="222222"/>
          <w:sz w:val="23"/>
          <w:szCs w:val="23"/>
          <w:bdr w:val="none" w:sz="0" w:space="0" w:color="auto" w:frame="1"/>
          <w:lang w:bidi="ar-SA"/>
        </w:rPr>
        <w:t>a-z, 0-9, or _</w:t>
      </w:r>
      <w:r w:rsidRPr="006B4006">
        <w:rPr>
          <w:rFonts w:ascii="inherit" w:eastAsia="Times New Roman" w:hAnsi="inherit" w:cs="Helvetica"/>
          <w:color w:val="222222"/>
          <w:sz w:val="23"/>
          <w:szCs w:val="23"/>
          <w:bdr w:val="none" w:sz="0" w:space="0" w:color="auto" w:frame="1"/>
          <w:lang w:bidi="ar-SA"/>
        </w:rPr>
        <w:t>.</w:t>
      </w:r>
    </w:p>
    <w:p w14:paraId="4CC4396B" w14:textId="7279C372" w:rsidR="006B4006" w:rsidRPr="006B4006" w:rsidRDefault="006B4006" w:rsidP="006B4006">
      <w:pPr>
        <w:numPr>
          <w:ilvl w:val="1"/>
          <w:numId w:val="14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Create the DrawView class. </w:t>
      </w:r>
    </w:p>
    <w:p w14:paraId="1EDBAAE5" w14:textId="4CE67E42" w:rsidR="006B4006" w:rsidRPr="006B4006" w:rsidRDefault="006B4006" w:rsidP="006B4006">
      <w:pPr>
        <w:numPr>
          <w:ilvl w:val="2"/>
          <w:numId w:val="15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 the constructor, process the bluejeans.png to bitmap.</w:t>
      </w:r>
    </w:p>
    <w:p w14:paraId="6C37E8AF" w14:textId="1D065DBB" w:rsidR="006B4006" w:rsidRPr="00424779" w:rsidRDefault="006B4006" w:rsidP="006B4006">
      <w:pPr>
        <w:numPr>
          <w:ilvl w:val="2"/>
          <w:numId w:val="15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 onDraw() draw black over the view and draw the bitmap.</w:t>
      </w:r>
      <w:r w:rsidR="00424779" w:rsidRPr="00424779">
        <w:t xml:space="preserve"> </w:t>
      </w:r>
    </w:p>
    <w:p w14:paraId="7482103C" w14:textId="4F2822F4" w:rsidR="00152226" w:rsidRPr="00152226" w:rsidRDefault="00152226" w:rsidP="001522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class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extends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SurfaceView {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private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Bitmap </w:t>
      </w:r>
      <w:r w:rsidRPr="00152226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;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Declare space fir Bitmap called heroBmp, global scope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public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DrawView(Context context) {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Constructor because it has the same name as the class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(context);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//Calls View(context), Parent's constructor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 xml:space="preserve">heroBmp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= BitmapFactory.</w:t>
      </w:r>
      <w:r w:rsidRPr="00152226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bidi="ar-SA"/>
        </w:rPr>
        <w:t>decodeResource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(getResources(), R.drawable.</w:t>
      </w:r>
      <w:r w:rsidRPr="0015222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bluejeans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//Instantiate heroBmp - assign to heroBmp for the first time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t>@Override</w:t>
      </w:r>
      <w:r w:rsidRPr="00152226">
        <w:rPr>
          <w:rFonts w:ascii="Courier New" w:eastAsia="Times New Roman" w:hAnsi="Courier New" w:cs="Courier New"/>
          <w:color w:val="808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 xml:space="preserve">protected void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onDraw(Canvas canvas) {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super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.onDraw(canvas);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canvas.drawColor(Color.</w:t>
      </w:r>
      <w:r w:rsidRPr="0015222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bidi="ar-SA"/>
        </w:rPr>
        <w:t>BLACK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);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canvas.drawBitmap(</w:t>
      </w:r>
      <w:r w:rsidRPr="00152226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heroBmp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bidi="ar-SA"/>
        </w:rPr>
        <w:t>10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, </w:t>
      </w:r>
      <w:r w:rsidRPr="00152226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10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* </w:t>
      </w:r>
      <w:r w:rsidRPr="00152226">
        <w:rPr>
          <w:rFonts w:ascii="Courier New" w:eastAsia="Times New Roman" w:hAnsi="Courier New" w:cs="Courier New"/>
          <w:color w:val="0000FF"/>
          <w:sz w:val="18"/>
          <w:szCs w:val="18"/>
          <w:lang w:bidi="ar-SA"/>
        </w:rPr>
        <w:t xml:space="preserve">2560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/ getHeight(), 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bidi="ar-SA"/>
        </w:rPr>
        <w:t>null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);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// Draw heroBmp at (10, 10)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}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>}</w:t>
      </w:r>
    </w:p>
    <w:p w14:paraId="76D600C2" w14:textId="77777777" w:rsidR="00424779" w:rsidRPr="006B4006" w:rsidRDefault="00424779" w:rsidP="006B4006">
      <w:pPr>
        <w:numPr>
          <w:ilvl w:val="2"/>
          <w:numId w:val="15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</w:p>
    <w:p w14:paraId="37E66514" w14:textId="67F64BAA" w:rsidR="006B4006" w:rsidRPr="006B4006" w:rsidRDefault="006B4006" w:rsidP="006B4006">
      <w:pPr>
        <w:numPr>
          <w:ilvl w:val="1"/>
          <w:numId w:val="16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Test App! (Screenshot into journal) [Do this after steps 2,3, and 4.]</w:t>
      </w:r>
    </w:p>
    <w:p w14:paraId="1CC09280" w14:textId="332C9C83" w:rsidR="006B4006" w:rsidRPr="00864846" w:rsidRDefault="006B4006" w:rsidP="00152226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AndroidManifest</w:t>
      </w: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t>.</w:t>
      </w: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xml</w:t>
      </w: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t> – Locking Orientation to Portrait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bdr w:val="none" w:sz="0" w:space="0" w:color="auto" w:frame="1"/>
          <w:lang w:bidi="ar-SA"/>
        </w:rPr>
        <w:t>*</w:t>
      </w:r>
      <w:r w:rsidR="00152226" w:rsidRPr="00152226">
        <w:t xml:space="preserve"> </w:t>
      </w:r>
      <w:r w:rsidR="00152226" w:rsidRPr="00152226">
        <w:rPr>
          <w:rFonts w:ascii="inherit" w:eastAsia="Times New Roman" w:hAnsi="inherit" w:cs="Helvetica"/>
          <w:color w:val="111111"/>
          <w:sz w:val="20"/>
          <w:szCs w:val="20"/>
          <w:bdr w:val="none" w:sz="0" w:space="0" w:color="auto" w:frame="1"/>
          <w:lang w:bidi="ar-SA"/>
        </w:rPr>
        <w:object w:dxaOrig="2100" w:dyaOrig="811" w14:anchorId="1F25B4D5">
          <v:shape id="_x0000_i1038" type="#_x0000_t75" style="width:105pt;height:40.5pt" o:ole="">
            <v:imagedata r:id="rId57" o:title=""/>
          </v:shape>
          <o:OLEObject Type="Embed" ProgID="Package" ShapeID="_x0000_i1038" DrawAspect="Content" ObjectID="_1555314813" r:id="rId58"/>
        </w:object>
      </w:r>
    </w:p>
    <w:p w14:paraId="6071814D" w14:textId="2F07F3FB" w:rsidR="00864846" w:rsidRPr="006B4006" w:rsidRDefault="00864846" w:rsidP="0086484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activity </w:t>
      </w:r>
      <w:r>
        <w:rPr>
          <w:b/>
          <w:bCs/>
          <w:color w:val="660E7A"/>
          <w:sz w:val="18"/>
          <w:szCs w:val="18"/>
          <w:shd w:val="clear" w:color="auto" w:fill="EFEFEF"/>
        </w:rPr>
        <w:t>android</w:t>
      </w:r>
      <w:r>
        <w:rPr>
          <w:b/>
          <w:bCs/>
          <w:color w:val="0000FF"/>
          <w:sz w:val="18"/>
          <w:szCs w:val="18"/>
          <w:shd w:val="clear" w:color="auto" w:fill="EFEFEF"/>
        </w:rPr>
        <w:t>:name=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".MainActivity" </w:t>
      </w:r>
      <w:r>
        <w:rPr>
          <w:b/>
          <w:bCs/>
          <w:color w:val="660E7A"/>
          <w:sz w:val="18"/>
          <w:szCs w:val="18"/>
          <w:shd w:val="clear" w:color="auto" w:fill="EFEFEF"/>
        </w:rPr>
        <w:t>android</w:t>
      </w:r>
      <w:r>
        <w:rPr>
          <w:b/>
          <w:bCs/>
          <w:color w:val="0000FF"/>
          <w:sz w:val="18"/>
          <w:szCs w:val="18"/>
          <w:shd w:val="clear" w:color="auto" w:fill="EFEFEF"/>
        </w:rPr>
        <w:t>:screenOrientation=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"portrait" </w:t>
      </w:r>
      <w:r>
        <w:rPr>
          <w:b/>
          <w:bCs/>
          <w:color w:val="660E7A"/>
          <w:sz w:val="18"/>
          <w:szCs w:val="18"/>
          <w:shd w:val="clear" w:color="auto" w:fill="EFEFEF"/>
        </w:rPr>
        <w:t>android</w:t>
      </w:r>
      <w:r>
        <w:rPr>
          <w:b/>
          <w:bCs/>
          <w:color w:val="0000FF"/>
          <w:sz w:val="18"/>
          <w:szCs w:val="18"/>
          <w:shd w:val="clear" w:color="auto" w:fill="EFEFEF"/>
        </w:rPr>
        <w:t>:configChanges=</w:t>
      </w:r>
      <w:r>
        <w:rPr>
          <w:b/>
          <w:bCs/>
          <w:color w:val="008000"/>
          <w:sz w:val="18"/>
          <w:szCs w:val="18"/>
          <w:shd w:val="clear" w:color="auto" w:fill="EFEFEF"/>
        </w:rPr>
        <w:t>"keyboardHidden|orientation|screenSize"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intent-filter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action </w:t>
      </w:r>
      <w:r>
        <w:rPr>
          <w:b/>
          <w:bCs/>
          <w:color w:val="660E7A"/>
          <w:sz w:val="18"/>
          <w:szCs w:val="18"/>
          <w:shd w:val="clear" w:color="auto" w:fill="EFEFEF"/>
        </w:rPr>
        <w:t>android</w:t>
      </w:r>
      <w:r>
        <w:rPr>
          <w:b/>
          <w:bCs/>
          <w:color w:val="0000FF"/>
          <w:sz w:val="18"/>
          <w:szCs w:val="18"/>
          <w:shd w:val="clear" w:color="auto" w:fill="EFEFEF"/>
        </w:rPr>
        <w:t>:name=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"android.intent.action.MAIN"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category </w:t>
      </w:r>
      <w:r>
        <w:rPr>
          <w:b/>
          <w:bCs/>
          <w:color w:val="660E7A"/>
          <w:sz w:val="18"/>
          <w:szCs w:val="18"/>
          <w:shd w:val="clear" w:color="auto" w:fill="EFEFEF"/>
        </w:rPr>
        <w:t>android</w:t>
      </w:r>
      <w:r>
        <w:rPr>
          <w:b/>
          <w:bCs/>
          <w:color w:val="0000FF"/>
          <w:sz w:val="18"/>
          <w:szCs w:val="18"/>
          <w:shd w:val="clear" w:color="auto" w:fill="EFEFEF"/>
        </w:rPr>
        <w:t>:name=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"android.intent.category.LAUNCHER"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intent-filter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activity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2C0F0FF" w14:textId="47A852BA" w:rsidR="006B4006" w:rsidRPr="006B4006" w:rsidRDefault="006B4006" w:rsidP="006B4006">
      <w:pPr>
        <w:numPr>
          <w:ilvl w:val="1"/>
          <w:numId w:val="17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 res subdirectory, open AndroidManifest.xml</w:t>
      </w:r>
    </w:p>
    <w:p w14:paraId="5EEA3ED3" w14:textId="7841DCB4" w:rsidR="006B4006" w:rsidRPr="006B4006" w:rsidRDefault="006B4006" w:rsidP="006B4006">
      <w:pPr>
        <w:numPr>
          <w:ilvl w:val="1"/>
          <w:numId w:val="17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16"/>
          <w:szCs w:val="16"/>
          <w:bdr w:val="none" w:sz="0" w:space="0" w:color="auto" w:frame="1"/>
          <w:shd w:val="clear" w:color="auto" w:fill="EFEFEF"/>
          <w:lang w:bidi="ar-SA"/>
        </w:rPr>
        <w:t>&lt;</w:t>
      </w:r>
      <w:r w:rsidRPr="006B4006">
        <w:rPr>
          <w:rFonts w:ascii="inherit" w:eastAsia="Times New Roman" w:hAnsi="inherit" w:cs="Helvetica"/>
          <w:b/>
          <w:bCs/>
          <w:color w:val="000080"/>
          <w:sz w:val="16"/>
          <w:szCs w:val="16"/>
          <w:bdr w:val="none" w:sz="0" w:space="0" w:color="auto" w:frame="1"/>
          <w:shd w:val="clear" w:color="auto" w:fill="EFEFEF"/>
          <w:lang w:bidi="ar-SA"/>
        </w:rPr>
        <w:t>activity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b/>
          <w:bCs/>
          <w:color w:val="660E7A"/>
          <w:sz w:val="16"/>
          <w:szCs w:val="16"/>
          <w:bdr w:val="none" w:sz="0" w:space="0" w:color="auto" w:frame="1"/>
          <w:shd w:val="clear" w:color="auto" w:fill="EFEFEF"/>
          <w:lang w:bidi="ar-SA"/>
        </w:rPr>
        <w:t>android</w:t>
      </w:r>
      <w:r w:rsidRPr="006B4006">
        <w:rPr>
          <w:rFonts w:ascii="inherit" w:eastAsia="Times New Roman" w:hAnsi="inherit" w:cs="Helvetica"/>
          <w:b/>
          <w:bCs/>
          <w:color w:val="0000FF"/>
          <w:sz w:val="16"/>
          <w:szCs w:val="16"/>
          <w:bdr w:val="none" w:sz="0" w:space="0" w:color="auto" w:frame="1"/>
          <w:shd w:val="clear" w:color="auto" w:fill="EFEFEF"/>
          <w:lang w:bidi="ar-SA"/>
        </w:rPr>
        <w:t>:name=</w:t>
      </w:r>
      <w:r w:rsidRPr="006B4006">
        <w:rPr>
          <w:rFonts w:ascii="inherit" w:eastAsia="Times New Roman" w:hAnsi="inherit" w:cs="Helvetica"/>
          <w:b/>
          <w:bCs/>
          <w:color w:val="008000"/>
          <w:sz w:val="16"/>
          <w:szCs w:val="16"/>
          <w:bdr w:val="none" w:sz="0" w:space="0" w:color="auto" w:frame="1"/>
          <w:shd w:val="clear" w:color="auto" w:fill="EFEFEF"/>
          <w:lang w:bidi="ar-SA"/>
        </w:rPr>
        <w:t>".MainActivity"</w:t>
      </w:r>
      <w:r w:rsidRPr="006B4006">
        <w:rPr>
          <w:rFonts w:ascii="inherit" w:eastAsia="Times New Roman" w:hAnsi="inherit" w:cs="Helvetica"/>
          <w:color w:val="111111"/>
          <w:sz w:val="16"/>
          <w:szCs w:val="16"/>
          <w:bdr w:val="none" w:sz="0" w:space="0" w:color="auto" w:frame="1"/>
          <w:shd w:val="clear" w:color="auto" w:fill="EFEFEF"/>
          <w:lang w:bidi="ar-SA"/>
        </w:rPr>
        <w:t>&gt;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insert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16"/>
          <w:szCs w:val="16"/>
          <w:bdr w:val="none" w:sz="0" w:space="0" w:color="auto" w:frame="1"/>
          <w:lang w:bidi="ar-SA"/>
        </w:rPr>
        <w:t>android:screenOrientation="portrait"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and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16"/>
          <w:szCs w:val="16"/>
          <w:bdr w:val="none" w:sz="0" w:space="0" w:color="auto" w:frame="1"/>
          <w:lang w:bidi="ar-SA"/>
        </w:rPr>
        <w:t>android:configChanges="keyboardHidden|orientation|screenSize"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.</w:t>
      </w:r>
    </w:p>
    <w:p w14:paraId="5B791CD6" w14:textId="01EB395B" w:rsidR="006B4006" w:rsidRPr="00864846" w:rsidRDefault="006B4006" w:rsidP="00152226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t>styles.</w:t>
      </w: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bdr w:val="none" w:sz="0" w:space="0" w:color="auto" w:frame="1"/>
          <w:lang w:bidi="ar-SA"/>
        </w:rPr>
        <w:t>xml</w:t>
      </w:r>
      <w:r w:rsidRPr="006B4006">
        <w:rPr>
          <w:rFonts w:ascii="inherit" w:eastAsia="Times New Roman" w:hAnsi="inherit" w:cs="Helvetica"/>
          <w:b/>
          <w:bCs/>
          <w:color w:val="111111"/>
          <w:sz w:val="20"/>
          <w:szCs w:val="20"/>
          <w:lang w:bidi="ar-SA"/>
        </w:rPr>
        <w:t> – Removing the title bar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bdr w:val="none" w:sz="0" w:space="0" w:color="auto" w:frame="1"/>
          <w:lang w:bidi="ar-SA"/>
        </w:rPr>
        <w:t>*</w:t>
      </w:r>
      <w:r w:rsidR="00152226" w:rsidRPr="00152226">
        <w:t xml:space="preserve"> </w:t>
      </w:r>
      <w:r w:rsidR="00152226" w:rsidRPr="00152226">
        <w:rPr>
          <w:rFonts w:ascii="inherit" w:eastAsia="Times New Roman" w:hAnsi="inherit" w:cs="Helvetica"/>
          <w:color w:val="111111"/>
          <w:sz w:val="20"/>
          <w:szCs w:val="20"/>
          <w:bdr w:val="none" w:sz="0" w:space="0" w:color="auto" w:frame="1"/>
          <w:lang w:bidi="ar-SA"/>
        </w:rPr>
        <w:object w:dxaOrig="976" w:dyaOrig="811" w14:anchorId="75731D24">
          <v:shape id="_x0000_i1039" type="#_x0000_t75" style="width:48.75pt;height:40.5pt" o:ole="">
            <v:imagedata r:id="rId59" o:title=""/>
          </v:shape>
          <o:OLEObject Type="Embed" ProgID="Package" ShapeID="_x0000_i1039" DrawAspect="Content" ObjectID="_1555314814" r:id="rId60"/>
        </w:object>
      </w:r>
    </w:p>
    <w:p w14:paraId="4A95631B" w14:textId="0ACF7577" w:rsidR="00864846" w:rsidRDefault="00152226" w:rsidP="0086484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CB698A" wp14:editId="22205D29">
            <wp:simplePos x="0" y="0"/>
            <wp:positionH relativeFrom="margin">
              <wp:posOffset>5657215</wp:posOffset>
            </wp:positionH>
            <wp:positionV relativeFrom="paragraph">
              <wp:posOffset>15240</wp:posOffset>
            </wp:positionV>
            <wp:extent cx="962025" cy="1711960"/>
            <wp:effectExtent l="0" t="0" r="9525" b="2540"/>
            <wp:wrapTight wrapText="bothSides">
              <wp:wrapPolygon edited="0">
                <wp:start x="0" y="0"/>
                <wp:lineTo x="0" y="21392"/>
                <wp:lineTo x="21386" y="21392"/>
                <wp:lineTo x="21386" y="0"/>
                <wp:lineTo x="0" y="0"/>
              </wp:wrapPolygon>
            </wp:wrapTight>
            <wp:docPr id="3" name="Picture 3" descr="C:\Users\1383504\AppData\Local\Microsoft\Windows\Temporary Internet Files\Content.Word\Screenshot_20170419-104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383504\AppData\Local\Microsoft\Windows\Temporary Internet Files\Content.Word\Screenshot_20170419-10493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846">
        <w:rPr>
          <w:color w:val="000000"/>
          <w:sz w:val="18"/>
          <w:szCs w:val="18"/>
          <w:shd w:val="clear" w:color="auto" w:fill="EFEFEF"/>
        </w:rPr>
        <w:t>&lt;</w:t>
      </w:r>
      <w:r w:rsidR="00864846">
        <w:rPr>
          <w:b/>
          <w:bCs/>
          <w:color w:val="000080"/>
          <w:sz w:val="18"/>
          <w:szCs w:val="18"/>
          <w:shd w:val="clear" w:color="auto" w:fill="EFEFEF"/>
        </w:rPr>
        <w:t xml:space="preserve">style </w:t>
      </w:r>
      <w:r w:rsidR="00864846">
        <w:rPr>
          <w:b/>
          <w:bCs/>
          <w:color w:val="0000FF"/>
          <w:sz w:val="18"/>
          <w:szCs w:val="18"/>
          <w:shd w:val="clear" w:color="auto" w:fill="EFEFEF"/>
        </w:rPr>
        <w:t>name=</w:t>
      </w:r>
      <w:r w:rsidR="00864846">
        <w:rPr>
          <w:b/>
          <w:bCs/>
          <w:color w:val="008000"/>
          <w:sz w:val="18"/>
          <w:szCs w:val="18"/>
          <w:shd w:val="clear" w:color="auto" w:fill="EFEFEF"/>
        </w:rPr>
        <w:t xml:space="preserve">"AppTheme" </w:t>
      </w:r>
      <w:r w:rsidR="00864846">
        <w:rPr>
          <w:b/>
          <w:bCs/>
          <w:color w:val="0000FF"/>
          <w:sz w:val="18"/>
          <w:szCs w:val="18"/>
          <w:shd w:val="clear" w:color="auto" w:fill="EFEFEF"/>
        </w:rPr>
        <w:t>parent=</w:t>
      </w:r>
      <w:r w:rsidR="00864846">
        <w:rPr>
          <w:b/>
          <w:bCs/>
          <w:color w:val="008000"/>
          <w:sz w:val="18"/>
          <w:szCs w:val="18"/>
          <w:shd w:val="clear" w:color="auto" w:fill="EFEFEF"/>
        </w:rPr>
        <w:t>"Theme.AppCompat.Light.NoActionBar"</w:t>
      </w:r>
      <w:r w:rsidR="00864846">
        <w:rPr>
          <w:color w:val="000000"/>
          <w:sz w:val="18"/>
          <w:szCs w:val="18"/>
          <w:shd w:val="clear" w:color="auto" w:fill="EFEFEF"/>
        </w:rPr>
        <w:t>&gt;</w:t>
      </w:r>
    </w:p>
    <w:p w14:paraId="658C9A5E" w14:textId="2910F68E" w:rsidR="00152226" w:rsidRPr="00152226" w:rsidRDefault="00152226" w:rsidP="001522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resources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&lt;!-- Base application theme. --&gt;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 xml:space="preserve">style </w:t>
      </w:r>
      <w:r w:rsidRPr="00152226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bidi="ar-SA"/>
        </w:rPr>
        <w:t>name=</w:t>
      </w:r>
      <w:r w:rsidRPr="0015222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bidi="ar-SA"/>
        </w:rPr>
        <w:t xml:space="preserve">"AppTheme" </w:t>
      </w:r>
      <w:r w:rsidRPr="00152226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bidi="ar-SA"/>
        </w:rPr>
        <w:t>parent=</w:t>
      </w:r>
      <w:r w:rsidRPr="0015222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bidi="ar-SA"/>
        </w:rPr>
        <w:t>"Theme.AppCompat.Light.NoActionBar"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t>&lt;!-- Customize your theme here. --&gt;</w:t>
      </w:r>
      <w:r w:rsidRPr="00152226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 xml:space="preserve">item </w:t>
      </w:r>
      <w:r w:rsidRPr="00152226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bidi="ar-SA"/>
        </w:rPr>
        <w:t>name=</w:t>
      </w:r>
      <w:r w:rsidRPr="0015222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bidi="ar-SA"/>
        </w:rPr>
        <w:t>"colorPrimary"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@color/colorPrimary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&lt;/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item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 xml:space="preserve">item </w:t>
      </w:r>
      <w:r w:rsidRPr="00152226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bidi="ar-SA"/>
        </w:rPr>
        <w:t>name=</w:t>
      </w:r>
      <w:r w:rsidRPr="0015222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bidi="ar-SA"/>
        </w:rPr>
        <w:t>"colorPrimaryDark"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@color/colorPrimaryDark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&lt;/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item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 xml:space="preserve">item </w:t>
      </w:r>
      <w:r w:rsidRPr="00152226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bidi="ar-SA"/>
        </w:rPr>
        <w:t>name=</w:t>
      </w:r>
      <w:r w:rsidRPr="00152226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bidi="ar-SA"/>
        </w:rPr>
        <w:t>"colorAccent"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@color/colorAccent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&lt;/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item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  <w:t xml:space="preserve">    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&lt;/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style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br/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&lt;/</w:t>
      </w:r>
      <w:r w:rsidRPr="00152226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bidi="ar-SA"/>
        </w:rPr>
        <w:t>resources</w:t>
      </w:r>
      <w:r w:rsidRPr="0015222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bidi="ar-SA"/>
        </w:rPr>
        <w:t>&gt;</w:t>
      </w:r>
    </w:p>
    <w:p w14:paraId="77A0A389" w14:textId="0A07BEF9" w:rsidR="00864846" w:rsidRPr="006B4006" w:rsidRDefault="00864846" w:rsidP="0086484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</w:p>
    <w:p w14:paraId="50542511" w14:textId="65E0B63D" w:rsidR="006B4006" w:rsidRPr="006B4006" w:rsidRDefault="006B4006" w:rsidP="006B4006">
      <w:pPr>
        <w:numPr>
          <w:ilvl w:val="1"/>
          <w:numId w:val="18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In res/values subdirectory, open styles.xml</w:t>
      </w:r>
    </w:p>
    <w:p w14:paraId="471EE986" w14:textId="7AF88848" w:rsidR="006B4006" w:rsidRPr="006B4006" w:rsidRDefault="006B4006" w:rsidP="006B4006">
      <w:pPr>
        <w:numPr>
          <w:ilvl w:val="1"/>
          <w:numId w:val="18"/>
        </w:numPr>
        <w:shd w:val="clear" w:color="auto" w:fill="FFFFFF"/>
        <w:spacing w:after="0" w:line="240" w:lineRule="auto"/>
        <w:ind w:left="0"/>
        <w:rPr>
          <w:rFonts w:ascii="inherit" w:eastAsia="Times New Roman" w:hAnsi="inherit" w:cs="Helvetica"/>
          <w:color w:val="111111"/>
          <w:sz w:val="20"/>
          <w:szCs w:val="20"/>
          <w:lang w:bidi="ar-SA"/>
        </w:rPr>
      </w:pP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Change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b/>
          <w:bCs/>
          <w:color w:val="008000"/>
          <w:sz w:val="16"/>
          <w:szCs w:val="16"/>
          <w:bdr w:val="none" w:sz="0" w:space="0" w:color="auto" w:frame="1"/>
          <w:shd w:val="clear" w:color="auto" w:fill="E4E4FF"/>
          <w:lang w:bidi="ar-SA"/>
        </w:rPr>
        <w:t>.DarkActionBar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to</w:t>
      </w:r>
      <w:r w:rsidRPr="006B4006">
        <w:rPr>
          <w:rFonts w:ascii="inherit" w:eastAsia="Times New Roman" w:hAnsi="inherit" w:cs="Helvetica"/>
          <w:color w:val="111111"/>
          <w:sz w:val="20"/>
          <w:szCs w:val="20"/>
          <w:lang w:bidi="ar-SA"/>
        </w:rPr>
        <w:t> </w:t>
      </w:r>
      <w:r w:rsidRPr="006B4006">
        <w:rPr>
          <w:rFonts w:ascii="inherit" w:eastAsia="Times New Roman" w:hAnsi="inherit" w:cs="Helvetica"/>
          <w:b/>
          <w:bCs/>
          <w:color w:val="008000"/>
          <w:sz w:val="16"/>
          <w:szCs w:val="16"/>
          <w:bdr w:val="none" w:sz="0" w:space="0" w:color="auto" w:frame="1"/>
          <w:shd w:val="clear" w:color="auto" w:fill="E4E4FF"/>
          <w:lang w:bidi="ar-SA"/>
        </w:rPr>
        <w:t>.NoActionBar</w:t>
      </w:r>
      <w:r w:rsidRPr="006B4006">
        <w:rPr>
          <w:rFonts w:ascii="inherit" w:eastAsia="Times New Roman" w:hAnsi="inherit" w:cs="Helvetica"/>
          <w:color w:val="FF0000"/>
          <w:sz w:val="20"/>
          <w:szCs w:val="20"/>
          <w:bdr w:val="none" w:sz="0" w:space="0" w:color="auto" w:frame="1"/>
          <w:lang w:bidi="ar-SA"/>
        </w:rPr>
        <w:t>.</w:t>
      </w:r>
    </w:p>
    <w:p w14:paraId="295D85CF" w14:textId="314B8F87" w:rsidR="00BC6CB4" w:rsidRDefault="00BC6CB4" w:rsidP="00152226">
      <w:pPr>
        <w:pStyle w:val="Instructions"/>
        <w:numPr>
          <w:ilvl w:val="0"/>
          <w:numId w:val="0"/>
        </w:numPr>
        <w:ind w:left="720"/>
      </w:pPr>
    </w:p>
    <w:sectPr w:rsidR="00BC6CB4" w:rsidSect="00B53A6E">
      <w:footerReference w:type="defaul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F717E" w14:textId="77777777" w:rsidR="00D91C72" w:rsidRDefault="00D91C72" w:rsidP="00D4525C">
      <w:pPr>
        <w:spacing w:after="0" w:line="240" w:lineRule="auto"/>
      </w:pPr>
      <w:r>
        <w:separator/>
      </w:r>
    </w:p>
  </w:endnote>
  <w:endnote w:type="continuationSeparator" w:id="0">
    <w:p w14:paraId="760AA271" w14:textId="77777777" w:rsidR="00D91C72" w:rsidRDefault="00D91C72" w:rsidP="00D45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192586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14:paraId="2C558B89" w14:textId="06E0A4D9" w:rsidR="00D4525C" w:rsidRPr="00A061B2" w:rsidRDefault="00B14C6A" w:rsidP="00A061B2">
            <w:pPr>
              <w:pStyle w:val="Footer"/>
            </w:pPr>
            <w:r w:rsidRPr="00A061B2">
              <w:t xml:space="preserve">Page </w:t>
            </w:r>
            <w:r w:rsidR="00045692" w:rsidRPr="00A061B2">
              <w:rPr>
                <w:szCs w:val="24"/>
              </w:rPr>
              <w:fldChar w:fldCharType="begin"/>
            </w:r>
            <w:r w:rsidRPr="00A061B2">
              <w:instrText xml:space="preserve"> PAGE </w:instrText>
            </w:r>
            <w:r w:rsidR="00045692" w:rsidRPr="00A061B2">
              <w:rPr>
                <w:szCs w:val="24"/>
              </w:rPr>
              <w:fldChar w:fldCharType="separate"/>
            </w:r>
            <w:r w:rsidR="00355C5C">
              <w:rPr>
                <w:noProof/>
              </w:rPr>
              <w:t>8</w:t>
            </w:r>
            <w:r w:rsidR="00045692" w:rsidRPr="00A061B2">
              <w:rPr>
                <w:szCs w:val="24"/>
              </w:rPr>
              <w:fldChar w:fldCharType="end"/>
            </w:r>
            <w:r w:rsidRPr="00A061B2">
              <w:t xml:space="preserve"> of </w:t>
            </w:r>
            <w:r w:rsidR="00D91C72">
              <w:fldChar w:fldCharType="begin"/>
            </w:r>
            <w:r w:rsidR="00D91C72">
              <w:instrText xml:space="preserve"> NUMPAGES  </w:instrText>
            </w:r>
            <w:r w:rsidR="00D91C72">
              <w:fldChar w:fldCharType="separate"/>
            </w:r>
            <w:r w:rsidR="00355C5C">
              <w:rPr>
                <w:noProof/>
              </w:rPr>
              <w:t>24</w:t>
            </w:r>
            <w:r w:rsidR="00D91C72"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1FFDF" w14:textId="77777777" w:rsidR="00D91C72" w:rsidRDefault="00D91C72" w:rsidP="00D4525C">
      <w:pPr>
        <w:spacing w:after="0" w:line="240" w:lineRule="auto"/>
      </w:pPr>
      <w:r>
        <w:separator/>
      </w:r>
    </w:p>
  </w:footnote>
  <w:footnote w:type="continuationSeparator" w:id="0">
    <w:p w14:paraId="0559AB59" w14:textId="77777777" w:rsidR="00D91C72" w:rsidRDefault="00D91C72" w:rsidP="00D45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F7B2E"/>
    <w:multiLevelType w:val="hybridMultilevel"/>
    <w:tmpl w:val="B3E4B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124AF"/>
    <w:multiLevelType w:val="hybridMultilevel"/>
    <w:tmpl w:val="163C3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32377"/>
    <w:multiLevelType w:val="hybridMultilevel"/>
    <w:tmpl w:val="AA2AA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763FD"/>
    <w:multiLevelType w:val="multilevel"/>
    <w:tmpl w:val="0409001D"/>
    <w:styleLink w:val="Michael1"/>
    <w:lvl w:ilvl="0">
      <w:start w:val="1"/>
      <w:numFmt w:val="bullet"/>
      <w:lvlText w:val="«"/>
      <w:lvlJc w:val="left"/>
      <w:pPr>
        <w:ind w:left="360" w:hanging="360"/>
      </w:pPr>
      <w:rPr>
        <w:rFonts w:ascii="Wingdings" w:hAnsi="Wingdings" w:hint="default"/>
        <w:color w:val="943634" w:themeColor="accent2" w:themeShade="BF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25B2D86"/>
    <w:multiLevelType w:val="multilevel"/>
    <w:tmpl w:val="2E3C2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BA0783"/>
    <w:multiLevelType w:val="hybridMultilevel"/>
    <w:tmpl w:val="DC08C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F254B4"/>
    <w:multiLevelType w:val="hybridMultilevel"/>
    <w:tmpl w:val="7240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055DD"/>
    <w:multiLevelType w:val="hybridMultilevel"/>
    <w:tmpl w:val="0A50EBB6"/>
    <w:lvl w:ilvl="0" w:tplc="34D2AF22">
      <w:start w:val="1"/>
      <w:numFmt w:val="bullet"/>
      <w:pStyle w:val="Instruction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510A2"/>
    <w:multiLevelType w:val="hybridMultilevel"/>
    <w:tmpl w:val="A468D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5E3A57"/>
    <w:multiLevelType w:val="multilevel"/>
    <w:tmpl w:val="AC6C2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D160CB"/>
    <w:multiLevelType w:val="multilevel"/>
    <w:tmpl w:val="2A046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B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5E0"/>
    <w:rsid w:val="000114CE"/>
    <w:rsid w:val="0001158D"/>
    <w:rsid w:val="00012023"/>
    <w:rsid w:val="00012B02"/>
    <w:rsid w:val="0001741F"/>
    <w:rsid w:val="00020D63"/>
    <w:rsid w:val="00022372"/>
    <w:rsid w:val="00023EC6"/>
    <w:rsid w:val="0002535B"/>
    <w:rsid w:val="00036093"/>
    <w:rsid w:val="0004392B"/>
    <w:rsid w:val="00045692"/>
    <w:rsid w:val="000456A3"/>
    <w:rsid w:val="000505E0"/>
    <w:rsid w:val="000518DF"/>
    <w:rsid w:val="00051EEE"/>
    <w:rsid w:val="000527BA"/>
    <w:rsid w:val="00052C8C"/>
    <w:rsid w:val="000552F5"/>
    <w:rsid w:val="00056143"/>
    <w:rsid w:val="000578D1"/>
    <w:rsid w:val="000643D6"/>
    <w:rsid w:val="00067201"/>
    <w:rsid w:val="00067309"/>
    <w:rsid w:val="0006792F"/>
    <w:rsid w:val="00067AB2"/>
    <w:rsid w:val="00072A2B"/>
    <w:rsid w:val="000748E9"/>
    <w:rsid w:val="00074C8C"/>
    <w:rsid w:val="00075A4A"/>
    <w:rsid w:val="0008346F"/>
    <w:rsid w:val="00085A99"/>
    <w:rsid w:val="000861A4"/>
    <w:rsid w:val="000908B7"/>
    <w:rsid w:val="00093A3F"/>
    <w:rsid w:val="000955F7"/>
    <w:rsid w:val="000A0D75"/>
    <w:rsid w:val="000B60F6"/>
    <w:rsid w:val="000B6B4E"/>
    <w:rsid w:val="000C1015"/>
    <w:rsid w:val="000C294F"/>
    <w:rsid w:val="000C55DB"/>
    <w:rsid w:val="000C5D31"/>
    <w:rsid w:val="000D6D97"/>
    <w:rsid w:val="000E388C"/>
    <w:rsid w:val="000E492E"/>
    <w:rsid w:val="000E4DAD"/>
    <w:rsid w:val="000E6A2D"/>
    <w:rsid w:val="000F774E"/>
    <w:rsid w:val="00106A3A"/>
    <w:rsid w:val="001072F5"/>
    <w:rsid w:val="00107610"/>
    <w:rsid w:val="0010786E"/>
    <w:rsid w:val="00107B3E"/>
    <w:rsid w:val="001139EE"/>
    <w:rsid w:val="00116DA9"/>
    <w:rsid w:val="0012481D"/>
    <w:rsid w:val="00125FB2"/>
    <w:rsid w:val="00126A91"/>
    <w:rsid w:val="001335E2"/>
    <w:rsid w:val="001336A3"/>
    <w:rsid w:val="0013558E"/>
    <w:rsid w:val="0013712F"/>
    <w:rsid w:val="0014574A"/>
    <w:rsid w:val="00150757"/>
    <w:rsid w:val="00151401"/>
    <w:rsid w:val="001515DF"/>
    <w:rsid w:val="00151E2A"/>
    <w:rsid w:val="00152226"/>
    <w:rsid w:val="00157C12"/>
    <w:rsid w:val="00162FAA"/>
    <w:rsid w:val="001660B9"/>
    <w:rsid w:val="0016695F"/>
    <w:rsid w:val="001833FE"/>
    <w:rsid w:val="001939D4"/>
    <w:rsid w:val="00194B1E"/>
    <w:rsid w:val="00194E02"/>
    <w:rsid w:val="00196B43"/>
    <w:rsid w:val="001A1843"/>
    <w:rsid w:val="001A35A3"/>
    <w:rsid w:val="001A7982"/>
    <w:rsid w:val="001A7CE7"/>
    <w:rsid w:val="001B72C4"/>
    <w:rsid w:val="001C0B9C"/>
    <w:rsid w:val="001C117A"/>
    <w:rsid w:val="001D42E7"/>
    <w:rsid w:val="001D796F"/>
    <w:rsid w:val="001D7AF3"/>
    <w:rsid w:val="001E063A"/>
    <w:rsid w:val="001E1091"/>
    <w:rsid w:val="001E3E6D"/>
    <w:rsid w:val="001E70EE"/>
    <w:rsid w:val="001F19E8"/>
    <w:rsid w:val="001F30A5"/>
    <w:rsid w:val="001F4DF6"/>
    <w:rsid w:val="001F6EAC"/>
    <w:rsid w:val="00200056"/>
    <w:rsid w:val="00200352"/>
    <w:rsid w:val="002007AC"/>
    <w:rsid w:val="00205D8D"/>
    <w:rsid w:val="002127FE"/>
    <w:rsid w:val="00216DD3"/>
    <w:rsid w:val="0021728F"/>
    <w:rsid w:val="00224BE9"/>
    <w:rsid w:val="00226162"/>
    <w:rsid w:val="00231657"/>
    <w:rsid w:val="00233982"/>
    <w:rsid w:val="00234A3C"/>
    <w:rsid w:val="0023557F"/>
    <w:rsid w:val="00240F52"/>
    <w:rsid w:val="002451A8"/>
    <w:rsid w:val="00245F32"/>
    <w:rsid w:val="0024783C"/>
    <w:rsid w:val="0025539A"/>
    <w:rsid w:val="00257543"/>
    <w:rsid w:val="00257851"/>
    <w:rsid w:val="00274DC2"/>
    <w:rsid w:val="00276392"/>
    <w:rsid w:val="00277F74"/>
    <w:rsid w:val="00285791"/>
    <w:rsid w:val="00287AE9"/>
    <w:rsid w:val="00291A0A"/>
    <w:rsid w:val="00292434"/>
    <w:rsid w:val="00294989"/>
    <w:rsid w:val="002A0435"/>
    <w:rsid w:val="002A07D9"/>
    <w:rsid w:val="002A0E92"/>
    <w:rsid w:val="002A63CC"/>
    <w:rsid w:val="002B0497"/>
    <w:rsid w:val="002B200D"/>
    <w:rsid w:val="002B23C3"/>
    <w:rsid w:val="002B33C4"/>
    <w:rsid w:val="002B4664"/>
    <w:rsid w:val="002C2AFD"/>
    <w:rsid w:val="002C2E19"/>
    <w:rsid w:val="002C3065"/>
    <w:rsid w:val="002C5906"/>
    <w:rsid w:val="002C6551"/>
    <w:rsid w:val="002D0A01"/>
    <w:rsid w:val="002D20DA"/>
    <w:rsid w:val="002D2C80"/>
    <w:rsid w:val="002D34F5"/>
    <w:rsid w:val="002D6ABC"/>
    <w:rsid w:val="002E1403"/>
    <w:rsid w:val="002E1825"/>
    <w:rsid w:val="002E7A01"/>
    <w:rsid w:val="002E7EA7"/>
    <w:rsid w:val="002F097A"/>
    <w:rsid w:val="002F1EF1"/>
    <w:rsid w:val="002F2B27"/>
    <w:rsid w:val="002F391B"/>
    <w:rsid w:val="002F4CD2"/>
    <w:rsid w:val="002F5260"/>
    <w:rsid w:val="002F7737"/>
    <w:rsid w:val="00304B40"/>
    <w:rsid w:val="00304D18"/>
    <w:rsid w:val="00306A5A"/>
    <w:rsid w:val="0031482D"/>
    <w:rsid w:val="003152A2"/>
    <w:rsid w:val="0031765E"/>
    <w:rsid w:val="00320BBB"/>
    <w:rsid w:val="0032223D"/>
    <w:rsid w:val="003223A9"/>
    <w:rsid w:val="00322CDC"/>
    <w:rsid w:val="00340539"/>
    <w:rsid w:val="00340C7E"/>
    <w:rsid w:val="00340DD0"/>
    <w:rsid w:val="0034475B"/>
    <w:rsid w:val="00345A15"/>
    <w:rsid w:val="00345E94"/>
    <w:rsid w:val="003523D4"/>
    <w:rsid w:val="00353435"/>
    <w:rsid w:val="00353538"/>
    <w:rsid w:val="003542F9"/>
    <w:rsid w:val="00355C5C"/>
    <w:rsid w:val="003607C9"/>
    <w:rsid w:val="003607F8"/>
    <w:rsid w:val="003635EA"/>
    <w:rsid w:val="00371AB0"/>
    <w:rsid w:val="003728B9"/>
    <w:rsid w:val="00373A25"/>
    <w:rsid w:val="00374A12"/>
    <w:rsid w:val="00381E40"/>
    <w:rsid w:val="00384752"/>
    <w:rsid w:val="0038755A"/>
    <w:rsid w:val="00387B58"/>
    <w:rsid w:val="00391FA0"/>
    <w:rsid w:val="003944BB"/>
    <w:rsid w:val="003A4F5D"/>
    <w:rsid w:val="003A7B23"/>
    <w:rsid w:val="003B2D03"/>
    <w:rsid w:val="003B2E0F"/>
    <w:rsid w:val="003C271D"/>
    <w:rsid w:val="003C2BF7"/>
    <w:rsid w:val="003C5E42"/>
    <w:rsid w:val="003C6BEB"/>
    <w:rsid w:val="003C77DD"/>
    <w:rsid w:val="003D23BE"/>
    <w:rsid w:val="003D3846"/>
    <w:rsid w:val="003D3EC8"/>
    <w:rsid w:val="003D47D8"/>
    <w:rsid w:val="003D71A3"/>
    <w:rsid w:val="003D7A97"/>
    <w:rsid w:val="003E1BA3"/>
    <w:rsid w:val="003E230B"/>
    <w:rsid w:val="003E2BF3"/>
    <w:rsid w:val="003E68CB"/>
    <w:rsid w:val="003E7126"/>
    <w:rsid w:val="003F4062"/>
    <w:rsid w:val="003F4157"/>
    <w:rsid w:val="003F55F3"/>
    <w:rsid w:val="003F57AF"/>
    <w:rsid w:val="003F7CCF"/>
    <w:rsid w:val="00401132"/>
    <w:rsid w:val="00405963"/>
    <w:rsid w:val="00411AC1"/>
    <w:rsid w:val="004137A7"/>
    <w:rsid w:val="00413ED8"/>
    <w:rsid w:val="00415AE7"/>
    <w:rsid w:val="00415FA5"/>
    <w:rsid w:val="00424779"/>
    <w:rsid w:val="0043061E"/>
    <w:rsid w:val="00435483"/>
    <w:rsid w:val="00445549"/>
    <w:rsid w:val="0044659A"/>
    <w:rsid w:val="00450478"/>
    <w:rsid w:val="00454FA8"/>
    <w:rsid w:val="004610F8"/>
    <w:rsid w:val="00461F81"/>
    <w:rsid w:val="0046201F"/>
    <w:rsid w:val="00465D8A"/>
    <w:rsid w:val="004700EF"/>
    <w:rsid w:val="00473B6B"/>
    <w:rsid w:val="0047664F"/>
    <w:rsid w:val="00481794"/>
    <w:rsid w:val="00481F36"/>
    <w:rsid w:val="00484172"/>
    <w:rsid w:val="004859B0"/>
    <w:rsid w:val="0048625E"/>
    <w:rsid w:val="00495BF3"/>
    <w:rsid w:val="004A09FD"/>
    <w:rsid w:val="004A120E"/>
    <w:rsid w:val="004A5D90"/>
    <w:rsid w:val="004B004A"/>
    <w:rsid w:val="004B06FF"/>
    <w:rsid w:val="004B2CE7"/>
    <w:rsid w:val="004B3AB7"/>
    <w:rsid w:val="004B7D8A"/>
    <w:rsid w:val="004B7F38"/>
    <w:rsid w:val="004C2885"/>
    <w:rsid w:val="004D4A49"/>
    <w:rsid w:val="004D52F1"/>
    <w:rsid w:val="004D56EF"/>
    <w:rsid w:val="004D78E8"/>
    <w:rsid w:val="004E19AD"/>
    <w:rsid w:val="004E2196"/>
    <w:rsid w:val="004E28F7"/>
    <w:rsid w:val="004E6689"/>
    <w:rsid w:val="004F0239"/>
    <w:rsid w:val="00502B17"/>
    <w:rsid w:val="00502D51"/>
    <w:rsid w:val="00503675"/>
    <w:rsid w:val="005066A3"/>
    <w:rsid w:val="00506986"/>
    <w:rsid w:val="005150AC"/>
    <w:rsid w:val="00520B51"/>
    <w:rsid w:val="00522545"/>
    <w:rsid w:val="005225A1"/>
    <w:rsid w:val="00524206"/>
    <w:rsid w:val="00524660"/>
    <w:rsid w:val="00526523"/>
    <w:rsid w:val="00526AEE"/>
    <w:rsid w:val="00532DF9"/>
    <w:rsid w:val="00543B9D"/>
    <w:rsid w:val="00550696"/>
    <w:rsid w:val="005535F0"/>
    <w:rsid w:val="00560C1A"/>
    <w:rsid w:val="005655BD"/>
    <w:rsid w:val="005748B7"/>
    <w:rsid w:val="0057628A"/>
    <w:rsid w:val="00576851"/>
    <w:rsid w:val="00577626"/>
    <w:rsid w:val="00582F61"/>
    <w:rsid w:val="0058791F"/>
    <w:rsid w:val="005947F2"/>
    <w:rsid w:val="005A48A0"/>
    <w:rsid w:val="005A6D3F"/>
    <w:rsid w:val="005A6DD3"/>
    <w:rsid w:val="005B03ED"/>
    <w:rsid w:val="005B18EC"/>
    <w:rsid w:val="005B4F12"/>
    <w:rsid w:val="005B7EBC"/>
    <w:rsid w:val="005C3EC1"/>
    <w:rsid w:val="005D3769"/>
    <w:rsid w:val="005D4CBA"/>
    <w:rsid w:val="005D5740"/>
    <w:rsid w:val="005D64CA"/>
    <w:rsid w:val="005D7289"/>
    <w:rsid w:val="005D733A"/>
    <w:rsid w:val="005E5CFA"/>
    <w:rsid w:val="005E7E1C"/>
    <w:rsid w:val="005F04B8"/>
    <w:rsid w:val="005F524B"/>
    <w:rsid w:val="00601F4B"/>
    <w:rsid w:val="00602BAF"/>
    <w:rsid w:val="00612776"/>
    <w:rsid w:val="00620DD6"/>
    <w:rsid w:val="00622B3A"/>
    <w:rsid w:val="00623C69"/>
    <w:rsid w:val="00623DDD"/>
    <w:rsid w:val="00627F5B"/>
    <w:rsid w:val="00632D96"/>
    <w:rsid w:val="00634688"/>
    <w:rsid w:val="0063697D"/>
    <w:rsid w:val="00640021"/>
    <w:rsid w:val="00641490"/>
    <w:rsid w:val="00641C94"/>
    <w:rsid w:val="006430D2"/>
    <w:rsid w:val="00644F3D"/>
    <w:rsid w:val="00656DEC"/>
    <w:rsid w:val="006624AF"/>
    <w:rsid w:val="00670315"/>
    <w:rsid w:val="0067460E"/>
    <w:rsid w:val="0068121F"/>
    <w:rsid w:val="00681435"/>
    <w:rsid w:val="0068237E"/>
    <w:rsid w:val="006828A4"/>
    <w:rsid w:val="006858AF"/>
    <w:rsid w:val="00687184"/>
    <w:rsid w:val="006878D4"/>
    <w:rsid w:val="00695912"/>
    <w:rsid w:val="00696B8C"/>
    <w:rsid w:val="00697653"/>
    <w:rsid w:val="006A110E"/>
    <w:rsid w:val="006A1F81"/>
    <w:rsid w:val="006A1F84"/>
    <w:rsid w:val="006A40A9"/>
    <w:rsid w:val="006A4B60"/>
    <w:rsid w:val="006A5950"/>
    <w:rsid w:val="006A629C"/>
    <w:rsid w:val="006A6A86"/>
    <w:rsid w:val="006A6BEC"/>
    <w:rsid w:val="006A743D"/>
    <w:rsid w:val="006B4006"/>
    <w:rsid w:val="006C3016"/>
    <w:rsid w:val="006D1E82"/>
    <w:rsid w:val="006D4A72"/>
    <w:rsid w:val="006E3951"/>
    <w:rsid w:val="006F06AC"/>
    <w:rsid w:val="006F0F90"/>
    <w:rsid w:val="006F14B3"/>
    <w:rsid w:val="006F63A1"/>
    <w:rsid w:val="00700629"/>
    <w:rsid w:val="0070251A"/>
    <w:rsid w:val="00705335"/>
    <w:rsid w:val="00705BE7"/>
    <w:rsid w:val="00715975"/>
    <w:rsid w:val="007209FC"/>
    <w:rsid w:val="007219CE"/>
    <w:rsid w:val="00725E7C"/>
    <w:rsid w:val="00725F78"/>
    <w:rsid w:val="00727501"/>
    <w:rsid w:val="00731779"/>
    <w:rsid w:val="0073781C"/>
    <w:rsid w:val="00737BC8"/>
    <w:rsid w:val="00740DCE"/>
    <w:rsid w:val="0074114E"/>
    <w:rsid w:val="007435F9"/>
    <w:rsid w:val="00743D0A"/>
    <w:rsid w:val="0074620C"/>
    <w:rsid w:val="007466AE"/>
    <w:rsid w:val="00752059"/>
    <w:rsid w:val="00752FF8"/>
    <w:rsid w:val="00754239"/>
    <w:rsid w:val="00760208"/>
    <w:rsid w:val="00760B90"/>
    <w:rsid w:val="0076221A"/>
    <w:rsid w:val="0076680C"/>
    <w:rsid w:val="00767C2E"/>
    <w:rsid w:val="007724F6"/>
    <w:rsid w:val="0077427F"/>
    <w:rsid w:val="0077614D"/>
    <w:rsid w:val="00776ABF"/>
    <w:rsid w:val="00781568"/>
    <w:rsid w:val="00781A47"/>
    <w:rsid w:val="007821BB"/>
    <w:rsid w:val="00783A5D"/>
    <w:rsid w:val="00783F58"/>
    <w:rsid w:val="00784DAC"/>
    <w:rsid w:val="00787136"/>
    <w:rsid w:val="007A0FD9"/>
    <w:rsid w:val="007A41F0"/>
    <w:rsid w:val="007B3567"/>
    <w:rsid w:val="007B4E63"/>
    <w:rsid w:val="007B519B"/>
    <w:rsid w:val="007B67BE"/>
    <w:rsid w:val="007C00F1"/>
    <w:rsid w:val="007C0327"/>
    <w:rsid w:val="007C05A4"/>
    <w:rsid w:val="007C0C25"/>
    <w:rsid w:val="007C3614"/>
    <w:rsid w:val="007C3CAF"/>
    <w:rsid w:val="007C47A4"/>
    <w:rsid w:val="007C624F"/>
    <w:rsid w:val="007D49AE"/>
    <w:rsid w:val="007D5C49"/>
    <w:rsid w:val="007D7AB6"/>
    <w:rsid w:val="007E2EE5"/>
    <w:rsid w:val="007E6729"/>
    <w:rsid w:val="007F5464"/>
    <w:rsid w:val="007F7643"/>
    <w:rsid w:val="0080228E"/>
    <w:rsid w:val="0080486E"/>
    <w:rsid w:val="0080539D"/>
    <w:rsid w:val="00806B39"/>
    <w:rsid w:val="00806E34"/>
    <w:rsid w:val="00810789"/>
    <w:rsid w:val="00811BB3"/>
    <w:rsid w:val="008121C8"/>
    <w:rsid w:val="008134DD"/>
    <w:rsid w:val="008273C0"/>
    <w:rsid w:val="00832C4E"/>
    <w:rsid w:val="00836245"/>
    <w:rsid w:val="00836498"/>
    <w:rsid w:val="00841735"/>
    <w:rsid w:val="00843044"/>
    <w:rsid w:val="00845420"/>
    <w:rsid w:val="00847A85"/>
    <w:rsid w:val="00847C57"/>
    <w:rsid w:val="00850B39"/>
    <w:rsid w:val="00851BEB"/>
    <w:rsid w:val="00860A8B"/>
    <w:rsid w:val="008612A3"/>
    <w:rsid w:val="00862DFE"/>
    <w:rsid w:val="00864846"/>
    <w:rsid w:val="00864BAF"/>
    <w:rsid w:val="00865EC7"/>
    <w:rsid w:val="0088126F"/>
    <w:rsid w:val="00883E74"/>
    <w:rsid w:val="00885FF6"/>
    <w:rsid w:val="0088747B"/>
    <w:rsid w:val="0089030D"/>
    <w:rsid w:val="008931AE"/>
    <w:rsid w:val="00893F8F"/>
    <w:rsid w:val="008952E6"/>
    <w:rsid w:val="008B0899"/>
    <w:rsid w:val="008B1E08"/>
    <w:rsid w:val="008B2C8E"/>
    <w:rsid w:val="008B6FC9"/>
    <w:rsid w:val="008C6EAE"/>
    <w:rsid w:val="008D0E35"/>
    <w:rsid w:val="008D1FE5"/>
    <w:rsid w:val="008D45F1"/>
    <w:rsid w:val="008D6219"/>
    <w:rsid w:val="008D68B7"/>
    <w:rsid w:val="008D7759"/>
    <w:rsid w:val="008E0205"/>
    <w:rsid w:val="008E140B"/>
    <w:rsid w:val="008E188F"/>
    <w:rsid w:val="008E4E85"/>
    <w:rsid w:val="008E73CC"/>
    <w:rsid w:val="008F031E"/>
    <w:rsid w:val="008F0A9D"/>
    <w:rsid w:val="008F6958"/>
    <w:rsid w:val="0090356D"/>
    <w:rsid w:val="009047B2"/>
    <w:rsid w:val="009117D1"/>
    <w:rsid w:val="00912E4B"/>
    <w:rsid w:val="00914DB1"/>
    <w:rsid w:val="00915668"/>
    <w:rsid w:val="009168AC"/>
    <w:rsid w:val="0092079B"/>
    <w:rsid w:val="009219AA"/>
    <w:rsid w:val="0092237A"/>
    <w:rsid w:val="00922471"/>
    <w:rsid w:val="00925AA4"/>
    <w:rsid w:val="00926B58"/>
    <w:rsid w:val="00932949"/>
    <w:rsid w:val="00935A83"/>
    <w:rsid w:val="009372AD"/>
    <w:rsid w:val="00943515"/>
    <w:rsid w:val="0095059D"/>
    <w:rsid w:val="00952A18"/>
    <w:rsid w:val="00952AA5"/>
    <w:rsid w:val="009626BD"/>
    <w:rsid w:val="00965841"/>
    <w:rsid w:val="00967B94"/>
    <w:rsid w:val="009700F9"/>
    <w:rsid w:val="00973870"/>
    <w:rsid w:val="00974398"/>
    <w:rsid w:val="009762B6"/>
    <w:rsid w:val="00977892"/>
    <w:rsid w:val="009872DD"/>
    <w:rsid w:val="00987DEA"/>
    <w:rsid w:val="009903D9"/>
    <w:rsid w:val="00990ACC"/>
    <w:rsid w:val="009921F0"/>
    <w:rsid w:val="00993CCD"/>
    <w:rsid w:val="009968B8"/>
    <w:rsid w:val="009A107B"/>
    <w:rsid w:val="009A1A9E"/>
    <w:rsid w:val="009A6E2A"/>
    <w:rsid w:val="009B1627"/>
    <w:rsid w:val="009B2345"/>
    <w:rsid w:val="009B3E0F"/>
    <w:rsid w:val="009B4766"/>
    <w:rsid w:val="009B530F"/>
    <w:rsid w:val="009B63D3"/>
    <w:rsid w:val="009C48B4"/>
    <w:rsid w:val="009C5988"/>
    <w:rsid w:val="009C649C"/>
    <w:rsid w:val="009C6B80"/>
    <w:rsid w:val="009D463F"/>
    <w:rsid w:val="009D5BCC"/>
    <w:rsid w:val="009D6275"/>
    <w:rsid w:val="009D6F8A"/>
    <w:rsid w:val="009E75BE"/>
    <w:rsid w:val="009E7993"/>
    <w:rsid w:val="009E7E72"/>
    <w:rsid w:val="009F4712"/>
    <w:rsid w:val="009F551D"/>
    <w:rsid w:val="009F5790"/>
    <w:rsid w:val="00A00342"/>
    <w:rsid w:val="00A017CF"/>
    <w:rsid w:val="00A018C9"/>
    <w:rsid w:val="00A0251D"/>
    <w:rsid w:val="00A061B2"/>
    <w:rsid w:val="00A0626B"/>
    <w:rsid w:val="00A076D8"/>
    <w:rsid w:val="00A12357"/>
    <w:rsid w:val="00A14A04"/>
    <w:rsid w:val="00A205AC"/>
    <w:rsid w:val="00A308C6"/>
    <w:rsid w:val="00A354E1"/>
    <w:rsid w:val="00A403D8"/>
    <w:rsid w:val="00A405CC"/>
    <w:rsid w:val="00A41711"/>
    <w:rsid w:val="00A44322"/>
    <w:rsid w:val="00A44F73"/>
    <w:rsid w:val="00A468A6"/>
    <w:rsid w:val="00A4740F"/>
    <w:rsid w:val="00A509BF"/>
    <w:rsid w:val="00A55E97"/>
    <w:rsid w:val="00A5780B"/>
    <w:rsid w:val="00A6053F"/>
    <w:rsid w:val="00A61FFB"/>
    <w:rsid w:val="00A642D7"/>
    <w:rsid w:val="00A65C67"/>
    <w:rsid w:val="00A7438C"/>
    <w:rsid w:val="00A74458"/>
    <w:rsid w:val="00A8034D"/>
    <w:rsid w:val="00A90BE5"/>
    <w:rsid w:val="00AA6EFE"/>
    <w:rsid w:val="00AA7247"/>
    <w:rsid w:val="00AB1238"/>
    <w:rsid w:val="00AB1337"/>
    <w:rsid w:val="00AB5BAB"/>
    <w:rsid w:val="00AC4395"/>
    <w:rsid w:val="00AC6B98"/>
    <w:rsid w:val="00AC79CD"/>
    <w:rsid w:val="00AD0C47"/>
    <w:rsid w:val="00AD4728"/>
    <w:rsid w:val="00AD622F"/>
    <w:rsid w:val="00AE6344"/>
    <w:rsid w:val="00AE73C0"/>
    <w:rsid w:val="00AF128C"/>
    <w:rsid w:val="00AF23B6"/>
    <w:rsid w:val="00AF47E2"/>
    <w:rsid w:val="00AF6698"/>
    <w:rsid w:val="00AF7599"/>
    <w:rsid w:val="00B0183A"/>
    <w:rsid w:val="00B02782"/>
    <w:rsid w:val="00B05AB2"/>
    <w:rsid w:val="00B060AD"/>
    <w:rsid w:val="00B11A89"/>
    <w:rsid w:val="00B12C30"/>
    <w:rsid w:val="00B13397"/>
    <w:rsid w:val="00B14C6A"/>
    <w:rsid w:val="00B15A56"/>
    <w:rsid w:val="00B15EE6"/>
    <w:rsid w:val="00B16501"/>
    <w:rsid w:val="00B17AF2"/>
    <w:rsid w:val="00B20653"/>
    <w:rsid w:val="00B2431B"/>
    <w:rsid w:val="00B277CF"/>
    <w:rsid w:val="00B27EFA"/>
    <w:rsid w:val="00B3124B"/>
    <w:rsid w:val="00B43995"/>
    <w:rsid w:val="00B4636F"/>
    <w:rsid w:val="00B46885"/>
    <w:rsid w:val="00B4716E"/>
    <w:rsid w:val="00B53A6E"/>
    <w:rsid w:val="00B55180"/>
    <w:rsid w:val="00B5729A"/>
    <w:rsid w:val="00B600D3"/>
    <w:rsid w:val="00B6139F"/>
    <w:rsid w:val="00B61801"/>
    <w:rsid w:val="00B668B9"/>
    <w:rsid w:val="00B720D4"/>
    <w:rsid w:val="00B72C06"/>
    <w:rsid w:val="00B848C8"/>
    <w:rsid w:val="00B90CA4"/>
    <w:rsid w:val="00B90CDC"/>
    <w:rsid w:val="00B91E88"/>
    <w:rsid w:val="00B93CD7"/>
    <w:rsid w:val="00B942ED"/>
    <w:rsid w:val="00B944A6"/>
    <w:rsid w:val="00B95D6F"/>
    <w:rsid w:val="00BA2272"/>
    <w:rsid w:val="00BA2711"/>
    <w:rsid w:val="00BA303E"/>
    <w:rsid w:val="00BA5B0C"/>
    <w:rsid w:val="00BB03CB"/>
    <w:rsid w:val="00BC1F7D"/>
    <w:rsid w:val="00BC2BCC"/>
    <w:rsid w:val="00BC2F14"/>
    <w:rsid w:val="00BC45CD"/>
    <w:rsid w:val="00BC48AC"/>
    <w:rsid w:val="00BC6CB4"/>
    <w:rsid w:val="00BC732A"/>
    <w:rsid w:val="00BD0013"/>
    <w:rsid w:val="00BD316D"/>
    <w:rsid w:val="00BD416B"/>
    <w:rsid w:val="00BE2D3D"/>
    <w:rsid w:val="00BE3E7C"/>
    <w:rsid w:val="00BE412F"/>
    <w:rsid w:val="00BE5C59"/>
    <w:rsid w:val="00BF417B"/>
    <w:rsid w:val="00C05584"/>
    <w:rsid w:val="00C11224"/>
    <w:rsid w:val="00C12545"/>
    <w:rsid w:val="00C17155"/>
    <w:rsid w:val="00C20061"/>
    <w:rsid w:val="00C267E2"/>
    <w:rsid w:val="00C30C09"/>
    <w:rsid w:val="00C31B94"/>
    <w:rsid w:val="00C336AE"/>
    <w:rsid w:val="00C3496C"/>
    <w:rsid w:val="00C350CF"/>
    <w:rsid w:val="00C426A1"/>
    <w:rsid w:val="00C45114"/>
    <w:rsid w:val="00C467D4"/>
    <w:rsid w:val="00C5116D"/>
    <w:rsid w:val="00C5171F"/>
    <w:rsid w:val="00C51BF2"/>
    <w:rsid w:val="00C522F4"/>
    <w:rsid w:val="00C54050"/>
    <w:rsid w:val="00C541BB"/>
    <w:rsid w:val="00C54FF7"/>
    <w:rsid w:val="00C67A3F"/>
    <w:rsid w:val="00C717F1"/>
    <w:rsid w:val="00C8023A"/>
    <w:rsid w:val="00C82C91"/>
    <w:rsid w:val="00C85F94"/>
    <w:rsid w:val="00C8733B"/>
    <w:rsid w:val="00C903A8"/>
    <w:rsid w:val="00C97AEC"/>
    <w:rsid w:val="00CA13EE"/>
    <w:rsid w:val="00CA19A7"/>
    <w:rsid w:val="00CA22AA"/>
    <w:rsid w:val="00CA42D9"/>
    <w:rsid w:val="00CA4565"/>
    <w:rsid w:val="00CB24E1"/>
    <w:rsid w:val="00CB2FE7"/>
    <w:rsid w:val="00CB3074"/>
    <w:rsid w:val="00CB6A22"/>
    <w:rsid w:val="00CB6D13"/>
    <w:rsid w:val="00CB7F91"/>
    <w:rsid w:val="00CC1C9B"/>
    <w:rsid w:val="00CC404C"/>
    <w:rsid w:val="00CC622D"/>
    <w:rsid w:val="00CC6F9C"/>
    <w:rsid w:val="00CD0B7E"/>
    <w:rsid w:val="00CD1B57"/>
    <w:rsid w:val="00CD1DFF"/>
    <w:rsid w:val="00CD46F1"/>
    <w:rsid w:val="00CD5A8A"/>
    <w:rsid w:val="00CE039F"/>
    <w:rsid w:val="00CE2227"/>
    <w:rsid w:val="00CE3302"/>
    <w:rsid w:val="00CE514D"/>
    <w:rsid w:val="00CF080E"/>
    <w:rsid w:val="00CF21A2"/>
    <w:rsid w:val="00D00C51"/>
    <w:rsid w:val="00D02F27"/>
    <w:rsid w:val="00D03A03"/>
    <w:rsid w:val="00D05B35"/>
    <w:rsid w:val="00D0748B"/>
    <w:rsid w:val="00D07D3D"/>
    <w:rsid w:val="00D112C5"/>
    <w:rsid w:val="00D1151E"/>
    <w:rsid w:val="00D22F79"/>
    <w:rsid w:val="00D264DD"/>
    <w:rsid w:val="00D32181"/>
    <w:rsid w:val="00D33A60"/>
    <w:rsid w:val="00D36F53"/>
    <w:rsid w:val="00D41C8F"/>
    <w:rsid w:val="00D4525C"/>
    <w:rsid w:val="00D47419"/>
    <w:rsid w:val="00D47723"/>
    <w:rsid w:val="00D507A5"/>
    <w:rsid w:val="00D51363"/>
    <w:rsid w:val="00D53047"/>
    <w:rsid w:val="00D534FB"/>
    <w:rsid w:val="00D60EEF"/>
    <w:rsid w:val="00D63132"/>
    <w:rsid w:val="00D671A5"/>
    <w:rsid w:val="00D70603"/>
    <w:rsid w:val="00D713F5"/>
    <w:rsid w:val="00D7168D"/>
    <w:rsid w:val="00D74D7C"/>
    <w:rsid w:val="00D77F43"/>
    <w:rsid w:val="00D84E1D"/>
    <w:rsid w:val="00D855E4"/>
    <w:rsid w:val="00D91C72"/>
    <w:rsid w:val="00D94587"/>
    <w:rsid w:val="00D973AC"/>
    <w:rsid w:val="00DB26A8"/>
    <w:rsid w:val="00DB69CA"/>
    <w:rsid w:val="00DC1B49"/>
    <w:rsid w:val="00DC2494"/>
    <w:rsid w:val="00DC2C4D"/>
    <w:rsid w:val="00DC34F8"/>
    <w:rsid w:val="00DC576A"/>
    <w:rsid w:val="00DC5BEA"/>
    <w:rsid w:val="00DD08B6"/>
    <w:rsid w:val="00DD4D02"/>
    <w:rsid w:val="00DD5371"/>
    <w:rsid w:val="00DD5CB6"/>
    <w:rsid w:val="00DD75B0"/>
    <w:rsid w:val="00DD7FD1"/>
    <w:rsid w:val="00DE2F1E"/>
    <w:rsid w:val="00DE5D3C"/>
    <w:rsid w:val="00DE718E"/>
    <w:rsid w:val="00DF21C3"/>
    <w:rsid w:val="00DF51E4"/>
    <w:rsid w:val="00DF524B"/>
    <w:rsid w:val="00E00982"/>
    <w:rsid w:val="00E13081"/>
    <w:rsid w:val="00E13CC1"/>
    <w:rsid w:val="00E15793"/>
    <w:rsid w:val="00E20087"/>
    <w:rsid w:val="00E21C9D"/>
    <w:rsid w:val="00E21D0A"/>
    <w:rsid w:val="00E22795"/>
    <w:rsid w:val="00E230EA"/>
    <w:rsid w:val="00E24734"/>
    <w:rsid w:val="00E26DD7"/>
    <w:rsid w:val="00E30197"/>
    <w:rsid w:val="00E34F8C"/>
    <w:rsid w:val="00E5755B"/>
    <w:rsid w:val="00E6547B"/>
    <w:rsid w:val="00E67D14"/>
    <w:rsid w:val="00E73A9C"/>
    <w:rsid w:val="00E73D27"/>
    <w:rsid w:val="00E82D0D"/>
    <w:rsid w:val="00E90E64"/>
    <w:rsid w:val="00E92C63"/>
    <w:rsid w:val="00E9732E"/>
    <w:rsid w:val="00EA1F3B"/>
    <w:rsid w:val="00EA2641"/>
    <w:rsid w:val="00EA4F9E"/>
    <w:rsid w:val="00EA7DF3"/>
    <w:rsid w:val="00EB2F4C"/>
    <w:rsid w:val="00EB5396"/>
    <w:rsid w:val="00EB6735"/>
    <w:rsid w:val="00EC1E92"/>
    <w:rsid w:val="00ED1259"/>
    <w:rsid w:val="00ED25E2"/>
    <w:rsid w:val="00ED2DEE"/>
    <w:rsid w:val="00ED435F"/>
    <w:rsid w:val="00EE039B"/>
    <w:rsid w:val="00EE06F5"/>
    <w:rsid w:val="00EE09DF"/>
    <w:rsid w:val="00EE1A5B"/>
    <w:rsid w:val="00EE2BA3"/>
    <w:rsid w:val="00EF1241"/>
    <w:rsid w:val="00EF2FF4"/>
    <w:rsid w:val="00EF3AA6"/>
    <w:rsid w:val="00EF3E74"/>
    <w:rsid w:val="00EF5910"/>
    <w:rsid w:val="00EF5E82"/>
    <w:rsid w:val="00EF6001"/>
    <w:rsid w:val="00EF655D"/>
    <w:rsid w:val="00EF7176"/>
    <w:rsid w:val="00F02E21"/>
    <w:rsid w:val="00F04A7D"/>
    <w:rsid w:val="00F04CFF"/>
    <w:rsid w:val="00F1080E"/>
    <w:rsid w:val="00F1248E"/>
    <w:rsid w:val="00F13021"/>
    <w:rsid w:val="00F150F2"/>
    <w:rsid w:val="00F15A73"/>
    <w:rsid w:val="00F27B9D"/>
    <w:rsid w:val="00F30ECE"/>
    <w:rsid w:val="00F326C0"/>
    <w:rsid w:val="00F341D2"/>
    <w:rsid w:val="00F34F57"/>
    <w:rsid w:val="00F357EB"/>
    <w:rsid w:val="00F35E03"/>
    <w:rsid w:val="00F37C5E"/>
    <w:rsid w:val="00F37D88"/>
    <w:rsid w:val="00F45994"/>
    <w:rsid w:val="00F4603C"/>
    <w:rsid w:val="00F46836"/>
    <w:rsid w:val="00F51D41"/>
    <w:rsid w:val="00F532C5"/>
    <w:rsid w:val="00F549D1"/>
    <w:rsid w:val="00F60597"/>
    <w:rsid w:val="00F61234"/>
    <w:rsid w:val="00F6131E"/>
    <w:rsid w:val="00F61E87"/>
    <w:rsid w:val="00F6312E"/>
    <w:rsid w:val="00F676FE"/>
    <w:rsid w:val="00F703C2"/>
    <w:rsid w:val="00F70C6E"/>
    <w:rsid w:val="00F71705"/>
    <w:rsid w:val="00F72455"/>
    <w:rsid w:val="00F740CF"/>
    <w:rsid w:val="00F74176"/>
    <w:rsid w:val="00F75B15"/>
    <w:rsid w:val="00F93090"/>
    <w:rsid w:val="00FA0FFF"/>
    <w:rsid w:val="00FA33E2"/>
    <w:rsid w:val="00FA54B4"/>
    <w:rsid w:val="00FA5C96"/>
    <w:rsid w:val="00FA6838"/>
    <w:rsid w:val="00FB7F56"/>
    <w:rsid w:val="00FC4129"/>
    <w:rsid w:val="00FC420D"/>
    <w:rsid w:val="00FC76D6"/>
    <w:rsid w:val="00FC7F51"/>
    <w:rsid w:val="00FD0728"/>
    <w:rsid w:val="00FD5072"/>
    <w:rsid w:val="00FD65DB"/>
    <w:rsid w:val="00FE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1EDA18"/>
  <w15:docId w15:val="{1AE33E28-D07E-476C-9E13-477FB3F93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56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52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Heading3"/>
    <w:next w:val="Normal"/>
    <w:link w:val="Heading2Char"/>
    <w:uiPriority w:val="9"/>
    <w:unhideWhenUsed/>
    <w:rsid w:val="00A061B2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4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74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874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4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4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4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4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2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061B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8747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874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8747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8747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874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8747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874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452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525C"/>
    <w:rPr>
      <w:rFonts w:asciiTheme="majorHAnsi" w:eastAsiaTheme="majorEastAsia" w:hAnsiTheme="majorHAnsi" w:cstheme="majorBidi"/>
      <w:color w:val="1F497D" w:themeColor="text2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747B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8747B"/>
    <w:pPr>
      <w:spacing w:line="240" w:lineRule="auto"/>
    </w:pPr>
    <w:rPr>
      <w:b/>
      <w:bCs/>
      <w:color w:val="4F81BD" w:themeColor="accent1"/>
      <w:sz w:val="18"/>
      <w:szCs w:val="18"/>
    </w:rPr>
  </w:style>
  <w:style w:type="numbering" w:customStyle="1" w:styleId="Michael1">
    <w:name w:val="Michael1"/>
    <w:rsid w:val="003542F9"/>
    <w:pPr>
      <w:numPr>
        <w:numId w:val="1"/>
      </w:numPr>
    </w:pPr>
  </w:style>
  <w:style w:type="paragraph" w:customStyle="1" w:styleId="PoemTitle">
    <w:name w:val="Poem Title"/>
    <w:basedOn w:val="Normal"/>
    <w:link w:val="PoemTitleChar"/>
    <w:qFormat/>
    <w:rsid w:val="00353435"/>
    <w:pPr>
      <w:spacing w:line="240" w:lineRule="auto"/>
    </w:pPr>
    <w:rPr>
      <w:rFonts w:asciiTheme="minorHAnsi" w:hAnsiTheme="minorHAnsi" w:cs="Times New Roman"/>
      <w:i/>
      <w:sz w:val="22"/>
      <w:szCs w:val="24"/>
    </w:rPr>
  </w:style>
  <w:style w:type="paragraph" w:customStyle="1" w:styleId="JournalTitle">
    <w:name w:val="Journal Title"/>
    <w:basedOn w:val="Normal"/>
    <w:link w:val="JournalTitleChar"/>
    <w:qFormat/>
    <w:rsid w:val="00353435"/>
    <w:pPr>
      <w:keepNext/>
      <w:keepLines/>
      <w:spacing w:before="120" w:after="0" w:line="240" w:lineRule="auto"/>
    </w:pPr>
    <w:rPr>
      <w:rFonts w:asciiTheme="minorHAnsi" w:hAnsiTheme="minorHAnsi" w:cs="Times New Roman"/>
      <w:b/>
      <w:i/>
      <w:color w:val="262626" w:themeColor="text1" w:themeTint="D9"/>
      <w:sz w:val="22"/>
      <w:szCs w:val="24"/>
    </w:rPr>
  </w:style>
  <w:style w:type="character" w:customStyle="1" w:styleId="PoemTitleChar">
    <w:name w:val="Poem Title Char"/>
    <w:basedOn w:val="DefaultParagraphFont"/>
    <w:link w:val="PoemTitle"/>
    <w:rsid w:val="00353435"/>
    <w:rPr>
      <w:rFonts w:cs="Times New Roman"/>
      <w:i/>
      <w:szCs w:val="24"/>
    </w:rPr>
  </w:style>
  <w:style w:type="paragraph" w:customStyle="1" w:styleId="Instructions">
    <w:name w:val="Instructions"/>
    <w:basedOn w:val="Normal"/>
    <w:link w:val="InstructionsChar"/>
    <w:qFormat/>
    <w:rsid w:val="00D4525C"/>
    <w:pPr>
      <w:numPr>
        <w:numId w:val="4"/>
      </w:numPr>
      <w:contextualSpacing/>
    </w:pPr>
    <w:rPr>
      <w:rFonts w:asciiTheme="minorHAnsi" w:hAnsiTheme="minorHAnsi"/>
      <w:sz w:val="22"/>
    </w:rPr>
  </w:style>
  <w:style w:type="character" w:customStyle="1" w:styleId="JournalTitleChar">
    <w:name w:val="Journal Title Char"/>
    <w:basedOn w:val="DefaultParagraphFont"/>
    <w:link w:val="JournalTitle"/>
    <w:rsid w:val="00353435"/>
    <w:rPr>
      <w:rFonts w:cs="Times New Roman"/>
      <w:b/>
      <w:i/>
      <w:color w:val="262626" w:themeColor="text1" w:themeTint="D9"/>
      <w:szCs w:val="24"/>
    </w:rPr>
  </w:style>
  <w:style w:type="character" w:customStyle="1" w:styleId="InstructionsChar">
    <w:name w:val="Instructions Char"/>
    <w:basedOn w:val="DefaultParagraphFont"/>
    <w:link w:val="Instructions"/>
    <w:rsid w:val="00D4525C"/>
  </w:style>
  <w:style w:type="paragraph" w:customStyle="1" w:styleId="JournalAddress">
    <w:name w:val="Journal Address"/>
    <w:basedOn w:val="Normal"/>
    <w:link w:val="JournalAddressChar"/>
    <w:qFormat/>
    <w:rsid w:val="00353435"/>
    <w:pPr>
      <w:keepNext/>
      <w:keepLines/>
      <w:spacing w:after="120" w:line="240" w:lineRule="auto"/>
    </w:pPr>
    <w:rPr>
      <w:rFonts w:asciiTheme="minorHAnsi" w:hAnsiTheme="minorHAnsi"/>
      <w:color w:val="262626" w:themeColor="text1" w:themeTint="D9"/>
      <w:sz w:val="22"/>
    </w:rPr>
  </w:style>
  <w:style w:type="character" w:customStyle="1" w:styleId="JournalAddressChar">
    <w:name w:val="Journal Address Char"/>
    <w:basedOn w:val="DefaultParagraphFont"/>
    <w:link w:val="JournalAddress"/>
    <w:rsid w:val="00353435"/>
    <w:rPr>
      <w:color w:val="262626" w:themeColor="text1" w:themeTint="D9"/>
    </w:rPr>
  </w:style>
  <w:style w:type="paragraph" w:styleId="Header">
    <w:name w:val="header"/>
    <w:basedOn w:val="Normal"/>
    <w:link w:val="HeaderChar"/>
    <w:uiPriority w:val="99"/>
    <w:semiHidden/>
    <w:unhideWhenUsed/>
    <w:rsid w:val="00D45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525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qFormat/>
    <w:rsid w:val="00A061B2"/>
    <w:pPr>
      <w:tabs>
        <w:tab w:val="center" w:pos="4680"/>
        <w:tab w:val="right" w:pos="9360"/>
      </w:tabs>
      <w:spacing w:after="0" w:line="240" w:lineRule="auto"/>
      <w:jc w:val="right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A061B2"/>
  </w:style>
  <w:style w:type="paragraph" w:styleId="BalloonText">
    <w:name w:val="Balloon Text"/>
    <w:basedOn w:val="Normal"/>
    <w:link w:val="BalloonTextChar"/>
    <w:uiPriority w:val="99"/>
    <w:semiHidden/>
    <w:unhideWhenUsed/>
    <w:rsid w:val="00BC6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CB4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6B4006"/>
  </w:style>
  <w:style w:type="paragraph" w:styleId="HTMLPreformatted">
    <w:name w:val="HTML Preformatted"/>
    <w:basedOn w:val="Normal"/>
    <w:link w:val="HTMLPreformattedChar"/>
    <w:uiPriority w:val="99"/>
    <w:unhideWhenUsed/>
    <w:rsid w:val="0031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52A2"/>
    <w:rPr>
      <w:rFonts w:ascii="Courier New" w:eastAsia="Times New Roman" w:hAnsi="Courier New" w:cs="Courier New"/>
      <w:sz w:val="20"/>
      <w:szCs w:val="20"/>
      <w:lang w:bidi="ar-SA"/>
    </w:rPr>
  </w:style>
  <w:style w:type="paragraph" w:styleId="ListParagraph">
    <w:name w:val="List Paragraph"/>
    <w:basedOn w:val="Normal"/>
    <w:uiPriority w:val="34"/>
    <w:rsid w:val="003152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22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A025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7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9.bin"/><Relationship Id="rId42" Type="http://schemas.openxmlformats.org/officeDocument/2006/relationships/image" Target="media/image20.emf"/><Relationship Id="rId47" Type="http://schemas.openxmlformats.org/officeDocument/2006/relationships/image" Target="media/image23.e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18.bin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emf"/><Relationship Id="rId29" Type="http://schemas.openxmlformats.org/officeDocument/2006/relationships/image" Target="media/image14.emf"/><Relationship Id="rId41" Type="http://schemas.openxmlformats.org/officeDocument/2006/relationships/oleObject" Target="embeddings/oleObject12.bin"/><Relationship Id="rId54" Type="http://schemas.openxmlformats.org/officeDocument/2006/relationships/image" Target="media/image27.e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hyperlink" Target="http://gaurav.munjal.us/Universal-LPC-Spritesheet-Character-Generator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emf"/><Relationship Id="rId45" Type="http://schemas.openxmlformats.org/officeDocument/2006/relationships/oleObject" Target="embeddings/oleObject14.bin"/><Relationship Id="rId53" Type="http://schemas.openxmlformats.org/officeDocument/2006/relationships/image" Target="media/image26.png"/><Relationship Id="rId58" Type="http://schemas.openxmlformats.org/officeDocument/2006/relationships/oleObject" Target="embeddings/oleObject19.bin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4.emf"/><Relationship Id="rId57" Type="http://schemas.openxmlformats.org/officeDocument/2006/relationships/image" Target="media/image29.emf"/><Relationship Id="rId61" Type="http://schemas.openxmlformats.org/officeDocument/2006/relationships/image" Target="media/image31.png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hyperlink" Target="http://www.mmorpgmakerxb.com/p/characters-sprites-generator" TargetMode="External"/><Relationship Id="rId44" Type="http://schemas.openxmlformats.org/officeDocument/2006/relationships/image" Target="media/image21.emf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0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6.emf"/><Relationship Id="rId43" Type="http://schemas.openxmlformats.org/officeDocument/2006/relationships/oleObject" Target="embeddings/oleObject13.bin"/><Relationship Id="rId48" Type="http://schemas.openxmlformats.org/officeDocument/2006/relationships/oleObject" Target="embeddings/oleObject15.bin"/><Relationship Id="rId56" Type="http://schemas.openxmlformats.org/officeDocument/2006/relationships/image" Target="media/image2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5.emf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6.bin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46" Type="http://schemas.openxmlformats.org/officeDocument/2006/relationships/image" Target="media/image22.png"/><Relationship Id="rId59" Type="http://schemas.openxmlformats.org/officeDocument/2006/relationships/image" Target="media/image3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Dan\AppData\Roaming\Microsoft\Templates\Journal%20submission%20tracking%20lis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34FFF-76EC-4794-85D1-3480587C85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707EAE-28A9-4DCA-843D-51D854DE7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Journal submission tracking list.dotx</Template>
  <TotalTime>289</TotalTime>
  <Pages>24</Pages>
  <Words>6611</Words>
  <Characters>37688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Journal submission tracking list</vt:lpstr>
    </vt:vector>
  </TitlesOfParts>
  <Company/>
  <LinksUpToDate>false</LinksUpToDate>
  <CharactersWithSpaces>44211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Journal submission tracking list</dc:title>
  <dc:creator>Dan</dc:creator>
  <cp:keywords/>
  <cp:lastModifiedBy>Nguyen, Dennis D</cp:lastModifiedBy>
  <cp:revision>16</cp:revision>
  <dcterms:created xsi:type="dcterms:W3CDTF">2017-04-19T13:58:00Z</dcterms:created>
  <dcterms:modified xsi:type="dcterms:W3CDTF">2017-05-03T15:06:00Z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TC103796819990</vt:lpwstr>
  </property>
</Properties>
</file>